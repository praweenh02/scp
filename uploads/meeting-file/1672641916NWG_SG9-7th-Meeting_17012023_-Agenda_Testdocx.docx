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9881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Department of Telecommunications</w:t>
      </w:r>
    </w:p>
    <w:p w14:paraId="46708DBD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Telecommunication Engineering Centre</w:t>
      </w:r>
    </w:p>
    <w:p w14:paraId="66FA75AE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Khurshid Lal Bhawan, Janpath, New Delhi -110001</w:t>
      </w:r>
    </w:p>
    <w:p w14:paraId="534716C2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(Convergence &amp; Broadcasting Division)</w:t>
      </w:r>
    </w:p>
    <w:p w14:paraId="02A48456" w14:textId="77777777" w:rsidR="000A092C" w:rsidRPr="00067B45" w:rsidRDefault="00000000">
      <w:pPr>
        <w:pStyle w:val="Heading1"/>
        <w:rPr>
          <w:rFonts w:ascii="Times New Roman" w:hAnsi="Times New Roman" w:cs="Times New Roman"/>
          <w:sz w:val="52"/>
          <w:szCs w:val="52"/>
        </w:rPr>
      </w:pPr>
      <w:sdt>
        <w:sdtPr>
          <w:rPr>
            <w:rFonts w:ascii="Times New Roman" w:hAnsi="Times New Roman" w:cs="Times New Roman"/>
            <w:sz w:val="52"/>
            <w:szCs w:val="52"/>
          </w:rPr>
          <w:alias w:val="Agenda:"/>
          <w:tag w:val="Agenda:"/>
          <w:id w:val="-278417491"/>
          <w:placeholder>
            <w:docPart w:val="7B8E050F772C4BF696270566771F1F09"/>
          </w:placeholder>
          <w:temporary/>
          <w:showingPlcHdr/>
        </w:sdtPr>
        <w:sdtContent>
          <w:r w:rsidR="00C23407" w:rsidRPr="00067B45">
            <w:rPr>
              <w:rFonts w:ascii="Times New Roman" w:hAnsi="Times New Roman" w:cs="Times New Roman"/>
              <w:sz w:val="48"/>
              <w:szCs w:val="48"/>
            </w:rPr>
            <w:t>agenda</w:t>
          </w:r>
        </w:sdtContent>
      </w:sdt>
    </w:p>
    <w:tbl>
      <w:tblPr>
        <w:tblStyle w:val="TableGrid"/>
        <w:tblW w:w="5000" w:type="pct"/>
        <w:tblLayout w:type="fixed"/>
        <w:tblCellMar>
          <w:bottom w:w="518" w:type="dxa"/>
        </w:tblCellMar>
        <w:tblLook w:val="0620" w:firstRow="1" w:lastRow="0" w:firstColumn="0" w:lastColumn="0" w:noHBand="1" w:noVBand="1"/>
      </w:tblPr>
      <w:tblGrid>
        <w:gridCol w:w="10489"/>
        <w:gridCol w:w="23"/>
      </w:tblGrid>
      <w:tr w:rsidR="000A092C" w:rsidRPr="00067B45" w14:paraId="02A4845C" w14:textId="77777777" w:rsidTr="00CD71B6">
        <w:trPr>
          <w:trHeight w:val="160"/>
        </w:trPr>
        <w:tc>
          <w:tcPr>
            <w:tcW w:w="10489" w:type="dxa"/>
          </w:tcPr>
          <w:p w14:paraId="02A4845A" w14:textId="129C9F19" w:rsidR="000A092C" w:rsidRPr="00DF7C6C" w:rsidRDefault="00337A90" w:rsidP="00DF7C6C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‘</w:t>
            </w:r>
            <w:r w:rsidR="000E3642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S</w:t>
            </w:r>
            <w:r w:rsidR="00781B81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eventh</w:t>
            </w:r>
            <w:r w:rsid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 xml:space="preserve"> Meeting of National Working Group-9: </w:t>
            </w:r>
            <w:r w:rsidR="00E078A3" w:rsidRP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Broadband Cable and TV</w:t>
            </w:r>
            <w:r w:rsidR="00DF7C6C" w:rsidRPr="00067B45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’</w:t>
            </w:r>
          </w:p>
        </w:tc>
        <w:tc>
          <w:tcPr>
            <w:tcW w:w="23" w:type="dxa"/>
          </w:tcPr>
          <w:p w14:paraId="02A4845B" w14:textId="77777777" w:rsidR="000A092C" w:rsidRPr="00067B45" w:rsidRDefault="000A092C" w:rsidP="002F3216">
            <w:pPr>
              <w:pStyle w:val="Date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Light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158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677"/>
      </w:tblGrid>
      <w:tr w:rsidR="000A092C" w:rsidRPr="002643F6" w14:paraId="02A4845F" w14:textId="77777777" w:rsidTr="00DF7C6C">
        <w:tc>
          <w:tcPr>
            <w:tcW w:w="2835" w:type="dxa"/>
          </w:tcPr>
          <w:p w14:paraId="02A4845D" w14:textId="77777777" w:rsidR="000A092C" w:rsidRPr="002643F6" w:rsidRDefault="00CD71B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Date, Time</w:t>
            </w:r>
          </w:p>
        </w:tc>
        <w:tc>
          <w:tcPr>
            <w:tcW w:w="7677" w:type="dxa"/>
          </w:tcPr>
          <w:p w14:paraId="02A4845E" w14:textId="06560BE5" w:rsidR="000A092C" w:rsidRPr="002643F6" w:rsidRDefault="00E078A3" w:rsidP="00E02FE2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0E3642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2643F6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E36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January </w:t>
            </w:r>
            <w:r w:rsidR="00DB0A50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2022,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  <w:r w:rsidR="007C52F6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71B6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– 1</w:t>
            </w:r>
            <w:r w:rsidR="007C52F6">
              <w:rPr>
                <w:rFonts w:ascii="Times New Roman" w:hAnsi="Times New Roman" w:cs="Times New Roman"/>
                <w:b/>
                <w:sz w:val="24"/>
                <w:szCs w:val="24"/>
              </w:rPr>
              <w:t>315</w:t>
            </w:r>
            <w:r w:rsidR="000527F8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hrs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F7C6C" w:rsidRPr="002643F6" w14:paraId="02A48462" w14:textId="77777777" w:rsidTr="00DF7C6C">
        <w:tc>
          <w:tcPr>
            <w:tcW w:w="2835" w:type="dxa"/>
          </w:tcPr>
          <w:p w14:paraId="02A48460" w14:textId="77777777" w:rsidR="00DF7C6C" w:rsidRPr="002643F6" w:rsidRDefault="00DF7C6C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7677" w:type="dxa"/>
          </w:tcPr>
          <w:p w14:paraId="02A48461" w14:textId="01FC6F54" w:rsidR="00DF7C6C" w:rsidRPr="002643F6" w:rsidRDefault="00DF7C6C" w:rsidP="00E078A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643F6">
              <w:rPr>
                <w:rFonts w:ascii="Times New Roman" w:hAnsi="Times New Roman" w:cs="Times New Roman"/>
                <w:bCs/>
                <w:sz w:val="24"/>
                <w:szCs w:val="24"/>
              </w:rPr>
              <w:t>Video-conference</w:t>
            </w:r>
          </w:p>
        </w:tc>
      </w:tr>
      <w:tr w:rsidR="007C52F6" w:rsidRPr="002643F6" w14:paraId="124822AA" w14:textId="77777777" w:rsidTr="00EA3972">
        <w:tc>
          <w:tcPr>
            <w:tcW w:w="2835" w:type="dxa"/>
          </w:tcPr>
          <w:p w14:paraId="61206614" w14:textId="74668D26" w:rsidR="007C52F6" w:rsidRPr="002643F6" w:rsidRDefault="007C52F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Meeting Link</w:t>
            </w:r>
          </w:p>
        </w:tc>
        <w:tc>
          <w:tcPr>
            <w:tcW w:w="7677" w:type="dxa"/>
            <w:shd w:val="clear" w:color="auto" w:fill="auto"/>
          </w:tcPr>
          <w:p w14:paraId="32F8EA7A" w14:textId="32E0E0D3" w:rsidR="00EA3972" w:rsidRPr="00EA3972" w:rsidRDefault="00000000" w:rsidP="00E078A3">
            <w:pPr>
              <w:spacing w:after="40"/>
            </w:pPr>
            <w:hyperlink r:id="rId8" w:history="1">
              <w:r w:rsidR="00EA3972">
                <w:rPr>
                  <w:rStyle w:val="Hyperlink"/>
                  <w:shd w:val="clear" w:color="auto" w:fill="BFE6FF"/>
                </w:rPr>
                <w:t>https://cdotmeet.cdot.in/vmeet/rak-wp2-cnd-4vl</w:t>
              </w:r>
            </w:hyperlink>
          </w:p>
        </w:tc>
      </w:tr>
    </w:tbl>
    <w:tbl>
      <w:tblPr>
        <w:tblStyle w:val="PlainTable41"/>
        <w:tblW w:w="5000" w:type="pct"/>
        <w:tblLayout w:type="fixed"/>
        <w:tblLook w:val="06A0" w:firstRow="1" w:lastRow="0" w:firstColumn="1" w:lastColumn="0" w:noHBand="1" w:noVBand="1"/>
      </w:tblPr>
      <w:tblGrid>
        <w:gridCol w:w="9356"/>
        <w:gridCol w:w="1156"/>
      </w:tblGrid>
      <w:tr w:rsidR="00BF15D4" w:rsidRPr="002643F6" w14:paraId="02A4846A" w14:textId="77777777" w:rsidTr="00264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7" w14:textId="77777777" w:rsidR="00BF15D4" w:rsidRPr="002643F6" w:rsidRDefault="00BF15D4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Welcome address</w:t>
            </w:r>
          </w:p>
          <w:p w14:paraId="02A48468" w14:textId="4454A754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Rakesh Desai,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Director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(Convergence &amp; Broadcasting-II)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, 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TEC</w:t>
            </w:r>
          </w:p>
        </w:tc>
        <w:tc>
          <w:tcPr>
            <w:tcW w:w="1156" w:type="dxa"/>
          </w:tcPr>
          <w:p w14:paraId="0FD0F2FF" w14:textId="77777777" w:rsidR="00E078A3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69" w14:textId="474EEAD8" w:rsidR="00BF15D4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2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min.</w:t>
            </w:r>
          </w:p>
        </w:tc>
      </w:tr>
      <w:tr w:rsidR="00BF15D4" w:rsidRPr="002643F6" w14:paraId="02A48470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B" w14:textId="31B42C69" w:rsidR="00BF15D4" w:rsidRPr="002643F6" w:rsidRDefault="00E078A3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Opening Remarks and Setting the Context</w:t>
            </w:r>
          </w:p>
          <w:p w14:paraId="02A4846E" w14:textId="5EBD79A0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Avinash Agarwal, Chairman NWG-9 &amp; DDG (Convergence &amp; Broadcasting), TEC </w:t>
            </w:r>
          </w:p>
        </w:tc>
        <w:tc>
          <w:tcPr>
            <w:tcW w:w="1156" w:type="dxa"/>
          </w:tcPr>
          <w:p w14:paraId="02A4846F" w14:textId="7CF7F309" w:rsidR="00BF15D4" w:rsidRPr="002643F6" w:rsidRDefault="00E078A3" w:rsidP="000527F8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871405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min.</w:t>
            </w:r>
          </w:p>
        </w:tc>
      </w:tr>
      <w:tr w:rsidR="00CC5890" w:rsidRPr="002643F6" w14:paraId="02A48476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1" w14:textId="77777777" w:rsidR="00B200AC" w:rsidRPr="002643F6" w:rsidRDefault="00CC5890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 House</w:t>
            </w:r>
            <w:r w:rsidR="00B200AC"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 Discussion on: </w:t>
            </w:r>
          </w:p>
          <w:p w14:paraId="3A1CD37A" w14:textId="2597B15E" w:rsidR="00BD22BB" w:rsidRDefault="007C52F6" w:rsidP="00BD22BB">
            <w:pPr>
              <w:pStyle w:val="Heading3"/>
              <w:numPr>
                <w:ilvl w:val="0"/>
                <w:numId w:val="19"/>
              </w:numPr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Discussion of </w:t>
            </w:r>
            <w:r w:rsidR="00BD22BB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approved work-items during SG-9 meeting from 6-14</w:t>
            </w:r>
            <w:r w:rsidR="00BD22BB" w:rsidRPr="00E02FE2">
              <w:rPr>
                <w:rFonts w:ascii="Times New Roman" w:hAnsi="Times New Roman" w:cs="Times New Roman"/>
                <w:b w:val="0"/>
                <w:color w:val="3B3838" w:themeColor="background2" w:themeShade="40"/>
                <w:vertAlign w:val="superscript"/>
              </w:rPr>
              <w:t>th</w:t>
            </w:r>
            <w:r w:rsidR="00BD22BB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September 2022</w:t>
            </w:r>
          </w:p>
          <w:p w14:paraId="398050F1" w14:textId="02E8ACD5" w:rsidR="002D4FD1" w:rsidRDefault="00BD22BB" w:rsidP="00BD22BB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bCs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in respect of </w:t>
            </w:r>
            <w:r w:rsidR="00E02FE2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NWG-9 </w:t>
            </w:r>
            <w:r w:rsid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Contributions: -</w:t>
            </w:r>
          </w:p>
          <w:p w14:paraId="188D7EDF" w14:textId="4ECBCF85" w:rsidR="002D4FD1" w:rsidRPr="002D4FD1" w:rsidRDefault="002D4FD1" w:rsidP="002D4FD1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1.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J.TR.WiFiTV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(Technical Report)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on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Secondary distribution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of digital television </w:t>
            </w:r>
          </w:p>
          <w:p w14:paraId="02A48472" w14:textId="03B15D71" w:rsidR="0009424C" w:rsidRDefault="002D4FD1" w:rsidP="002D4FD1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bCs/>
                <w:color w:val="3B3838" w:themeColor="background2" w:themeShade="40"/>
              </w:rPr>
            </w:pP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and audiovisual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content to portable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devices using Wi-Fi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(Q.1/9);</w:t>
            </w:r>
          </w:p>
          <w:p w14:paraId="36E2F420" w14:textId="75FE15DA" w:rsidR="002D4FD1" w:rsidRDefault="002D4FD1" w:rsidP="002D4FD1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bCs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2.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J.FSR REQ (Draft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Recommendation)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Factual subscriber base reporting and protected content delivery in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conditional access system (CAS) -Requirements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(Q.2/9);</w:t>
            </w:r>
          </w:p>
          <w:p w14:paraId="57AEFF9F" w14:textId="56FA57BD" w:rsidR="002D4FD1" w:rsidRDefault="002D4FD1" w:rsidP="002D4FD1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bCs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3.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TR-FSR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:-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Technical report on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factual subscriber base reporting and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protected content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delivery in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conditional access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system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(Q.2/9);</w:t>
            </w:r>
          </w:p>
          <w:p w14:paraId="5D04E1DF" w14:textId="74D5980F" w:rsidR="002D4FD1" w:rsidRDefault="002D4FD1" w:rsidP="002D4FD1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4.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JSTR.LCAP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(Technical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Report)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Technical advances,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challenges, and best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 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practices in live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captioning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(Q.11/9).</w:t>
            </w:r>
          </w:p>
          <w:p w14:paraId="71C98051" w14:textId="41377B06" w:rsidR="00E02FE2" w:rsidRPr="00EA3972" w:rsidRDefault="00E02FE2" w:rsidP="00E375AA">
            <w:pPr>
              <w:pStyle w:val="Heading3"/>
              <w:numPr>
                <w:ilvl w:val="0"/>
                <w:numId w:val="19"/>
              </w:numPr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E02FE2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Formation of focus groups to take forward the NWG-9 Contributions and complete the work items by the forthcoming SG-9 meeting scheduled </w:t>
            </w:r>
            <w:r w:rsidR="00BD22BB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to be held </w:t>
            </w:r>
            <w:r w:rsidRPr="00E02FE2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in March-April 2023</w:t>
            </w:r>
            <w:r w:rsidR="00BD22BB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.</w:t>
            </w:r>
          </w:p>
          <w:p w14:paraId="08776D86" w14:textId="22DB85CF" w:rsidR="00EA3972" w:rsidRPr="00E02FE2" w:rsidRDefault="00EA3972" w:rsidP="00E375AA">
            <w:pPr>
              <w:pStyle w:val="Heading3"/>
              <w:numPr>
                <w:ilvl w:val="0"/>
                <w:numId w:val="19"/>
              </w:numPr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Any other items with the permission of the Chair.</w:t>
            </w:r>
          </w:p>
          <w:p w14:paraId="02A48474" w14:textId="02FFE8DF" w:rsidR="00CC5890" w:rsidRPr="002643F6" w:rsidRDefault="00CC5890" w:rsidP="007C52F6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</w:p>
        </w:tc>
        <w:tc>
          <w:tcPr>
            <w:tcW w:w="1156" w:type="dxa"/>
          </w:tcPr>
          <w:p w14:paraId="796EB832" w14:textId="77777777" w:rsidR="002643F6" w:rsidRDefault="002643F6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75" w14:textId="2FF459C1" w:rsidR="00CC5890" w:rsidRPr="002643F6" w:rsidRDefault="00583EDD" w:rsidP="007C52F6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-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6</w:t>
            </w:r>
            <w:r w:rsidR="00CC5890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 min.</w:t>
            </w:r>
          </w:p>
        </w:tc>
      </w:tr>
      <w:tr w:rsidR="00031FB7" w:rsidRPr="002643F6" w14:paraId="02A4847E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B" w14:textId="38005D3E" w:rsidR="00031FB7" w:rsidRPr="002643F6" w:rsidRDefault="00031FB7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Closing Remarks </w:t>
            </w:r>
            <w:r w:rsidR="00583EDD" w:rsidRPr="002643F6">
              <w:rPr>
                <w:rFonts w:ascii="Times New Roman" w:hAnsi="Times New Roman" w:cs="Times New Roman"/>
                <w:color w:val="3B3838" w:themeColor="background2" w:themeShade="40"/>
              </w:rPr>
              <w:t>and Way Forward</w:t>
            </w:r>
          </w:p>
          <w:p w14:paraId="02A4847C" w14:textId="4B5AAC80" w:rsidR="00031FB7" w:rsidRPr="002643F6" w:rsidRDefault="00583EDD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Sh. Avinash Agarwal, Chairman NWG-9 &amp; DDG (Convergence &amp; Broadcasting), TEC</w:t>
            </w:r>
          </w:p>
        </w:tc>
        <w:tc>
          <w:tcPr>
            <w:tcW w:w="1156" w:type="dxa"/>
          </w:tcPr>
          <w:p w14:paraId="02A4847D" w14:textId="37ECB49F" w:rsidR="00031FB7" w:rsidRPr="002643F6" w:rsidRDefault="00583EDD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5-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7 min.</w:t>
            </w:r>
          </w:p>
        </w:tc>
      </w:tr>
    </w:tbl>
    <w:p w14:paraId="02A48483" w14:textId="77777777" w:rsidR="00A85DE2" w:rsidRPr="00067B45" w:rsidRDefault="00A85DE2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4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5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6" w14:textId="77777777" w:rsidR="000A092C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  <w:r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R</w:t>
      </w:r>
      <w:r w:rsidR="006B1D37"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equest:</w:t>
      </w:r>
    </w:p>
    <w:p w14:paraId="02A48487" w14:textId="77777777" w:rsidR="00AD5470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</w:p>
    <w:p w14:paraId="02A4848E" w14:textId="0EC9906C" w:rsidR="00871405" w:rsidRPr="002643F6" w:rsidRDefault="00E6647B" w:rsidP="00E6647B">
      <w:pPr>
        <w:rPr>
          <w:rFonts w:ascii="Times New Roman" w:hAnsi="Times New Roman" w:cs="Times New Roman"/>
          <w:sz w:val="24"/>
          <w:szCs w:val="24"/>
        </w:rPr>
      </w:pPr>
      <w:r w:rsidRPr="002643F6">
        <w:rPr>
          <w:rFonts w:ascii="Times New Roman" w:hAnsi="Times New Roman" w:cs="Times New Roman"/>
          <w:sz w:val="24"/>
          <w:szCs w:val="24"/>
        </w:rPr>
        <w:t xml:space="preserve">Kindly ensure the connection to the meeting link 10 minutes prior to the event to help us start on time. </w:t>
      </w:r>
    </w:p>
    <w:sectPr w:rsidR="00871405" w:rsidRPr="002643F6" w:rsidSect="001534F4">
      <w:footerReference w:type="default" r:id="rId9"/>
      <w:headerReference w:type="first" r:id="rId10"/>
      <w:pgSz w:w="12240" w:h="15840"/>
      <w:pgMar w:top="864" w:right="864" w:bottom="86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36B9B" w14:textId="77777777" w:rsidR="00386819" w:rsidRDefault="00386819">
      <w:pPr>
        <w:spacing w:after="0"/>
      </w:pPr>
      <w:r>
        <w:separator/>
      </w:r>
    </w:p>
  </w:endnote>
  <w:endnote w:type="continuationSeparator" w:id="0">
    <w:p w14:paraId="3EC6F6F7" w14:textId="77777777" w:rsidR="00386819" w:rsidRDefault="003868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84AC" w14:textId="77777777" w:rsidR="000A092C" w:rsidRDefault="00CD75B8">
    <w:pPr>
      <w:pStyle w:val="Footer"/>
    </w:pPr>
    <w:r>
      <w:t xml:space="preserve">Page | </w:t>
    </w:r>
    <w:r w:rsidR="002E2EEF">
      <w:fldChar w:fldCharType="begin"/>
    </w:r>
    <w:r>
      <w:instrText xml:space="preserve"> PAGE   \* MERGEFORMAT </w:instrText>
    </w:r>
    <w:r w:rsidR="002E2EEF">
      <w:fldChar w:fldCharType="separate"/>
    </w:r>
    <w:r w:rsidR="00F8451E">
      <w:rPr>
        <w:noProof/>
      </w:rPr>
      <w:t>2</w:t>
    </w:r>
    <w:r w:rsidR="002E2EE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168B1" w14:textId="77777777" w:rsidR="00386819" w:rsidRDefault="00386819">
      <w:pPr>
        <w:spacing w:after="0"/>
      </w:pPr>
      <w:r>
        <w:separator/>
      </w:r>
    </w:p>
  </w:footnote>
  <w:footnote w:type="continuationSeparator" w:id="0">
    <w:p w14:paraId="09CA3A19" w14:textId="77777777" w:rsidR="00386819" w:rsidRDefault="003868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84AD" w14:textId="77777777" w:rsidR="00A047CA" w:rsidRPr="00A047CA" w:rsidRDefault="00A047CA" w:rsidP="00A047CA">
    <w:pPr>
      <w:pStyle w:val="Header"/>
      <w:jc w:val="right"/>
      <w:rPr>
        <w:sz w:val="20"/>
        <w:szCs w:val="20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66E354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08876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F8709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8A97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FE7B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B6A4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34D5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3842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5C96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BC9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615E4"/>
    <w:multiLevelType w:val="hybridMultilevel"/>
    <w:tmpl w:val="258CA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4D1DBD"/>
    <w:multiLevelType w:val="hybridMultilevel"/>
    <w:tmpl w:val="6096BC52"/>
    <w:lvl w:ilvl="0" w:tplc="50648E18">
      <w:start w:val="1"/>
      <w:numFmt w:val="lowerRoman"/>
      <w:lvlText w:val="%1."/>
      <w:lvlJc w:val="right"/>
      <w:pPr>
        <w:ind w:left="-32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-2520" w:hanging="360"/>
      </w:pPr>
    </w:lvl>
    <w:lvl w:ilvl="2" w:tplc="4009001B" w:tentative="1">
      <w:start w:val="1"/>
      <w:numFmt w:val="lowerRoman"/>
      <w:lvlText w:val="%3."/>
      <w:lvlJc w:val="right"/>
      <w:pPr>
        <w:ind w:left="-1800" w:hanging="180"/>
      </w:pPr>
    </w:lvl>
    <w:lvl w:ilvl="3" w:tplc="4009000F" w:tentative="1">
      <w:start w:val="1"/>
      <w:numFmt w:val="decimal"/>
      <w:lvlText w:val="%4."/>
      <w:lvlJc w:val="left"/>
      <w:pPr>
        <w:ind w:left="-1080" w:hanging="360"/>
      </w:pPr>
    </w:lvl>
    <w:lvl w:ilvl="4" w:tplc="40090019" w:tentative="1">
      <w:start w:val="1"/>
      <w:numFmt w:val="lowerLetter"/>
      <w:lvlText w:val="%5."/>
      <w:lvlJc w:val="left"/>
      <w:pPr>
        <w:ind w:left="-360" w:hanging="360"/>
      </w:pPr>
    </w:lvl>
    <w:lvl w:ilvl="5" w:tplc="4009001B" w:tentative="1">
      <w:start w:val="1"/>
      <w:numFmt w:val="lowerRoman"/>
      <w:lvlText w:val="%6."/>
      <w:lvlJc w:val="right"/>
      <w:pPr>
        <w:ind w:left="360" w:hanging="180"/>
      </w:pPr>
    </w:lvl>
    <w:lvl w:ilvl="6" w:tplc="4009000F" w:tentative="1">
      <w:start w:val="1"/>
      <w:numFmt w:val="decimal"/>
      <w:lvlText w:val="%7."/>
      <w:lvlJc w:val="left"/>
      <w:pPr>
        <w:ind w:left="1080" w:hanging="360"/>
      </w:pPr>
    </w:lvl>
    <w:lvl w:ilvl="7" w:tplc="40090019" w:tentative="1">
      <w:start w:val="1"/>
      <w:numFmt w:val="lowerLetter"/>
      <w:lvlText w:val="%8."/>
      <w:lvlJc w:val="left"/>
      <w:pPr>
        <w:ind w:left="1800" w:hanging="360"/>
      </w:pPr>
    </w:lvl>
    <w:lvl w:ilvl="8" w:tplc="4009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12" w15:restartNumberingAfterBreak="0">
    <w:nsid w:val="210D2A75"/>
    <w:multiLevelType w:val="hybridMultilevel"/>
    <w:tmpl w:val="0C0EE31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C4B"/>
    <w:multiLevelType w:val="hybridMultilevel"/>
    <w:tmpl w:val="F24003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2A95D70"/>
    <w:multiLevelType w:val="hybridMultilevel"/>
    <w:tmpl w:val="AA24C0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EA67F6"/>
    <w:multiLevelType w:val="hybridMultilevel"/>
    <w:tmpl w:val="3A5685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0514CF"/>
    <w:multiLevelType w:val="hybridMultilevel"/>
    <w:tmpl w:val="13FAC3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EC6A62"/>
    <w:multiLevelType w:val="hybridMultilevel"/>
    <w:tmpl w:val="C22CCA72"/>
    <w:lvl w:ilvl="0" w:tplc="015447E2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7A625E4F"/>
    <w:multiLevelType w:val="hybridMultilevel"/>
    <w:tmpl w:val="AEDE0E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667443679">
    <w:abstractNumId w:val="18"/>
  </w:num>
  <w:num w:numId="2" w16cid:durableId="265889146">
    <w:abstractNumId w:val="17"/>
  </w:num>
  <w:num w:numId="3" w16cid:durableId="1287734116">
    <w:abstractNumId w:val="9"/>
  </w:num>
  <w:num w:numId="4" w16cid:durableId="225534089">
    <w:abstractNumId w:val="7"/>
  </w:num>
  <w:num w:numId="5" w16cid:durableId="1995721395">
    <w:abstractNumId w:val="6"/>
  </w:num>
  <w:num w:numId="6" w16cid:durableId="906762123">
    <w:abstractNumId w:val="5"/>
  </w:num>
  <w:num w:numId="7" w16cid:durableId="1945191381">
    <w:abstractNumId w:val="4"/>
  </w:num>
  <w:num w:numId="8" w16cid:durableId="545725747">
    <w:abstractNumId w:val="8"/>
  </w:num>
  <w:num w:numId="9" w16cid:durableId="1565489771">
    <w:abstractNumId w:val="3"/>
  </w:num>
  <w:num w:numId="10" w16cid:durableId="2109688156">
    <w:abstractNumId w:val="2"/>
  </w:num>
  <w:num w:numId="11" w16cid:durableId="1839807830">
    <w:abstractNumId w:val="1"/>
  </w:num>
  <w:num w:numId="12" w16cid:durableId="153568034">
    <w:abstractNumId w:val="0"/>
  </w:num>
  <w:num w:numId="13" w16cid:durableId="1833567577">
    <w:abstractNumId w:val="15"/>
  </w:num>
  <w:num w:numId="14" w16cid:durableId="799539882">
    <w:abstractNumId w:val="14"/>
  </w:num>
  <w:num w:numId="15" w16cid:durableId="91890813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15044997">
    <w:abstractNumId w:val="11"/>
  </w:num>
  <w:num w:numId="17" w16cid:durableId="1751468513">
    <w:abstractNumId w:val="16"/>
  </w:num>
  <w:num w:numId="18" w16cid:durableId="2102604376">
    <w:abstractNumId w:val="13"/>
  </w:num>
  <w:num w:numId="19" w16cid:durableId="883835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TY3tLQ0NDOzMDBS0lEKTi0uzszPAykwrgUAkgdIeywAAAA="/>
  </w:docVars>
  <w:rsids>
    <w:rsidRoot w:val="00E6647B"/>
    <w:rsid w:val="000022F7"/>
    <w:rsid w:val="00024598"/>
    <w:rsid w:val="000249A1"/>
    <w:rsid w:val="00031FB7"/>
    <w:rsid w:val="000527F8"/>
    <w:rsid w:val="00056BC4"/>
    <w:rsid w:val="00067B45"/>
    <w:rsid w:val="00073D96"/>
    <w:rsid w:val="000832C3"/>
    <w:rsid w:val="0009302C"/>
    <w:rsid w:val="0009424C"/>
    <w:rsid w:val="000A092C"/>
    <w:rsid w:val="000B6A58"/>
    <w:rsid w:val="000D409C"/>
    <w:rsid w:val="000E1A12"/>
    <w:rsid w:val="000E3642"/>
    <w:rsid w:val="00106656"/>
    <w:rsid w:val="00113365"/>
    <w:rsid w:val="00116178"/>
    <w:rsid w:val="001168DC"/>
    <w:rsid w:val="00132311"/>
    <w:rsid w:val="00140B99"/>
    <w:rsid w:val="00144883"/>
    <w:rsid w:val="001478E3"/>
    <w:rsid w:val="001534F4"/>
    <w:rsid w:val="00154F16"/>
    <w:rsid w:val="00166707"/>
    <w:rsid w:val="00191FAC"/>
    <w:rsid w:val="001C44A6"/>
    <w:rsid w:val="001D1275"/>
    <w:rsid w:val="001F1E06"/>
    <w:rsid w:val="00202149"/>
    <w:rsid w:val="00242A18"/>
    <w:rsid w:val="0025021F"/>
    <w:rsid w:val="002535F8"/>
    <w:rsid w:val="002643F6"/>
    <w:rsid w:val="002A5CD0"/>
    <w:rsid w:val="002B51EC"/>
    <w:rsid w:val="002B7342"/>
    <w:rsid w:val="002D0BE6"/>
    <w:rsid w:val="002D4FD1"/>
    <w:rsid w:val="002E2EEF"/>
    <w:rsid w:val="002E7030"/>
    <w:rsid w:val="002F3216"/>
    <w:rsid w:val="0031024D"/>
    <w:rsid w:val="00311975"/>
    <w:rsid w:val="00315B98"/>
    <w:rsid w:val="00324272"/>
    <w:rsid w:val="003261B0"/>
    <w:rsid w:val="0033061E"/>
    <w:rsid w:val="00331681"/>
    <w:rsid w:val="00337A90"/>
    <w:rsid w:val="0036576D"/>
    <w:rsid w:val="00367AA6"/>
    <w:rsid w:val="00374B4A"/>
    <w:rsid w:val="00386819"/>
    <w:rsid w:val="003872D7"/>
    <w:rsid w:val="0039535F"/>
    <w:rsid w:val="003B1B46"/>
    <w:rsid w:val="003D6F48"/>
    <w:rsid w:val="003E06B1"/>
    <w:rsid w:val="003E0C20"/>
    <w:rsid w:val="00433264"/>
    <w:rsid w:val="00437563"/>
    <w:rsid w:val="00442D46"/>
    <w:rsid w:val="00473C52"/>
    <w:rsid w:val="004758C8"/>
    <w:rsid w:val="00480EBC"/>
    <w:rsid w:val="00485169"/>
    <w:rsid w:val="004908F9"/>
    <w:rsid w:val="004A70C6"/>
    <w:rsid w:val="004B7797"/>
    <w:rsid w:val="004C1FF3"/>
    <w:rsid w:val="004D5903"/>
    <w:rsid w:val="004E2C7C"/>
    <w:rsid w:val="004F132E"/>
    <w:rsid w:val="004F4A6E"/>
    <w:rsid w:val="0050466D"/>
    <w:rsid w:val="005058EE"/>
    <w:rsid w:val="00510F69"/>
    <w:rsid w:val="00514D81"/>
    <w:rsid w:val="005313E1"/>
    <w:rsid w:val="00533897"/>
    <w:rsid w:val="00550EE0"/>
    <w:rsid w:val="005666B4"/>
    <w:rsid w:val="00566DB3"/>
    <w:rsid w:val="0056727F"/>
    <w:rsid w:val="0057139B"/>
    <w:rsid w:val="00583EDD"/>
    <w:rsid w:val="00585BE1"/>
    <w:rsid w:val="00592A5B"/>
    <w:rsid w:val="00592A8A"/>
    <w:rsid w:val="00595798"/>
    <w:rsid w:val="005A584C"/>
    <w:rsid w:val="005A5D9E"/>
    <w:rsid w:val="005A723D"/>
    <w:rsid w:val="005C4DDE"/>
    <w:rsid w:val="005E4169"/>
    <w:rsid w:val="005F6C73"/>
    <w:rsid w:val="00614675"/>
    <w:rsid w:val="00641D2C"/>
    <w:rsid w:val="006B1D37"/>
    <w:rsid w:val="006C467E"/>
    <w:rsid w:val="00704D5F"/>
    <w:rsid w:val="007354AE"/>
    <w:rsid w:val="00737C01"/>
    <w:rsid w:val="00754EAE"/>
    <w:rsid w:val="007563B1"/>
    <w:rsid w:val="00781B81"/>
    <w:rsid w:val="00792289"/>
    <w:rsid w:val="007A0EE1"/>
    <w:rsid w:val="007B1173"/>
    <w:rsid w:val="007C4DF9"/>
    <w:rsid w:val="007C52F6"/>
    <w:rsid w:val="007C5AF2"/>
    <w:rsid w:val="0081291C"/>
    <w:rsid w:val="00826C85"/>
    <w:rsid w:val="00830E41"/>
    <w:rsid w:val="008320D9"/>
    <w:rsid w:val="00832CA5"/>
    <w:rsid w:val="00833F62"/>
    <w:rsid w:val="00841790"/>
    <w:rsid w:val="0084687C"/>
    <w:rsid w:val="00863CDF"/>
    <w:rsid w:val="00871405"/>
    <w:rsid w:val="008720EC"/>
    <w:rsid w:val="0087638A"/>
    <w:rsid w:val="0088065F"/>
    <w:rsid w:val="008B0B21"/>
    <w:rsid w:val="008C79E3"/>
    <w:rsid w:val="008D366D"/>
    <w:rsid w:val="009024C8"/>
    <w:rsid w:val="00905D41"/>
    <w:rsid w:val="009175A7"/>
    <w:rsid w:val="00930F2F"/>
    <w:rsid w:val="00930FFC"/>
    <w:rsid w:val="00946B11"/>
    <w:rsid w:val="0094708D"/>
    <w:rsid w:val="00952A41"/>
    <w:rsid w:val="00957536"/>
    <w:rsid w:val="00957C5A"/>
    <w:rsid w:val="00964C9E"/>
    <w:rsid w:val="00966732"/>
    <w:rsid w:val="00976058"/>
    <w:rsid w:val="009A1291"/>
    <w:rsid w:val="009B7895"/>
    <w:rsid w:val="009C305E"/>
    <w:rsid w:val="009E2071"/>
    <w:rsid w:val="009F79FA"/>
    <w:rsid w:val="00A047CA"/>
    <w:rsid w:val="00A20344"/>
    <w:rsid w:val="00A330B1"/>
    <w:rsid w:val="00A40EE5"/>
    <w:rsid w:val="00A51187"/>
    <w:rsid w:val="00A56B86"/>
    <w:rsid w:val="00A60C64"/>
    <w:rsid w:val="00A810CA"/>
    <w:rsid w:val="00A85DE2"/>
    <w:rsid w:val="00A921EF"/>
    <w:rsid w:val="00A97B7C"/>
    <w:rsid w:val="00AD5470"/>
    <w:rsid w:val="00B01209"/>
    <w:rsid w:val="00B033AD"/>
    <w:rsid w:val="00B200AC"/>
    <w:rsid w:val="00B349CF"/>
    <w:rsid w:val="00B66E20"/>
    <w:rsid w:val="00B77387"/>
    <w:rsid w:val="00B8016C"/>
    <w:rsid w:val="00B81937"/>
    <w:rsid w:val="00B84575"/>
    <w:rsid w:val="00B91837"/>
    <w:rsid w:val="00B92C0E"/>
    <w:rsid w:val="00B957FF"/>
    <w:rsid w:val="00BB04E2"/>
    <w:rsid w:val="00BC1ADD"/>
    <w:rsid w:val="00BC3826"/>
    <w:rsid w:val="00BD22BB"/>
    <w:rsid w:val="00BF15D4"/>
    <w:rsid w:val="00BF39E8"/>
    <w:rsid w:val="00C01135"/>
    <w:rsid w:val="00C23407"/>
    <w:rsid w:val="00C328FE"/>
    <w:rsid w:val="00C4605A"/>
    <w:rsid w:val="00C46365"/>
    <w:rsid w:val="00C50678"/>
    <w:rsid w:val="00C60419"/>
    <w:rsid w:val="00C846CB"/>
    <w:rsid w:val="00C8725D"/>
    <w:rsid w:val="00C8758B"/>
    <w:rsid w:val="00C9354B"/>
    <w:rsid w:val="00CB047E"/>
    <w:rsid w:val="00CB2CF4"/>
    <w:rsid w:val="00CB5A0F"/>
    <w:rsid w:val="00CB7E22"/>
    <w:rsid w:val="00CC2794"/>
    <w:rsid w:val="00CC5890"/>
    <w:rsid w:val="00CD71B6"/>
    <w:rsid w:val="00CD75B8"/>
    <w:rsid w:val="00CE5973"/>
    <w:rsid w:val="00CF6C27"/>
    <w:rsid w:val="00D31F80"/>
    <w:rsid w:val="00D60B89"/>
    <w:rsid w:val="00D916C9"/>
    <w:rsid w:val="00D952A3"/>
    <w:rsid w:val="00DA092C"/>
    <w:rsid w:val="00DA0DE6"/>
    <w:rsid w:val="00DB0A50"/>
    <w:rsid w:val="00DB7F0E"/>
    <w:rsid w:val="00DD06ED"/>
    <w:rsid w:val="00DD5570"/>
    <w:rsid w:val="00DD672A"/>
    <w:rsid w:val="00DF3284"/>
    <w:rsid w:val="00DF36FA"/>
    <w:rsid w:val="00DF7C6C"/>
    <w:rsid w:val="00E02FE2"/>
    <w:rsid w:val="00E04BA4"/>
    <w:rsid w:val="00E078A3"/>
    <w:rsid w:val="00E11A9C"/>
    <w:rsid w:val="00E30299"/>
    <w:rsid w:val="00E40A6B"/>
    <w:rsid w:val="00E47B1B"/>
    <w:rsid w:val="00E50EF9"/>
    <w:rsid w:val="00E513DA"/>
    <w:rsid w:val="00E55621"/>
    <w:rsid w:val="00E6647B"/>
    <w:rsid w:val="00E77C76"/>
    <w:rsid w:val="00EA2566"/>
    <w:rsid w:val="00EA3972"/>
    <w:rsid w:val="00EA4EC2"/>
    <w:rsid w:val="00EC4F1F"/>
    <w:rsid w:val="00EE26BA"/>
    <w:rsid w:val="00EF766B"/>
    <w:rsid w:val="00F009B0"/>
    <w:rsid w:val="00F01727"/>
    <w:rsid w:val="00F03B0E"/>
    <w:rsid w:val="00F16C1B"/>
    <w:rsid w:val="00F17AD9"/>
    <w:rsid w:val="00F202DC"/>
    <w:rsid w:val="00F21692"/>
    <w:rsid w:val="00F40B24"/>
    <w:rsid w:val="00F666AB"/>
    <w:rsid w:val="00F8204B"/>
    <w:rsid w:val="00F8451E"/>
    <w:rsid w:val="00F92386"/>
    <w:rsid w:val="00F92B9B"/>
    <w:rsid w:val="00F97074"/>
    <w:rsid w:val="00FA5D13"/>
    <w:rsid w:val="00FB2C2F"/>
    <w:rsid w:val="00FC36C6"/>
    <w:rsid w:val="00FC6D97"/>
    <w:rsid w:val="00FD4D16"/>
    <w:rsid w:val="00FD7430"/>
    <w:rsid w:val="00FE4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A48456"/>
  <w15:docId w15:val="{AD9DA14F-7F4D-4421-B28C-D94A9436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97"/>
  </w:style>
  <w:style w:type="paragraph" w:styleId="Heading1">
    <w:name w:val="heading 1"/>
    <w:basedOn w:val="Normal"/>
    <w:link w:val="Heading1Char"/>
    <w:uiPriority w:val="9"/>
    <w:qFormat/>
    <w:rsid w:val="00592A8A"/>
    <w:pPr>
      <w:keepNext/>
      <w:keepLines/>
      <w:spacing w:after="480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paragraph" w:styleId="Heading2">
    <w:name w:val="heading 2"/>
    <w:basedOn w:val="Normal"/>
    <w:link w:val="Heading2Char"/>
    <w:uiPriority w:val="9"/>
    <w:unhideWhenUsed/>
    <w:qFormat/>
    <w:rsid w:val="001534F4"/>
    <w:pPr>
      <w:keepNext/>
      <w:keepLines/>
      <w:spacing w:after="20"/>
      <w:contextualSpacing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1534F4"/>
    <w:pPr>
      <w:spacing w:after="40"/>
      <w:contextualSpacing/>
      <w:outlineLvl w:val="2"/>
    </w:pPr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44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44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C2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C2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C2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C2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8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character" w:customStyle="1" w:styleId="Heading2Char">
    <w:name w:val="Heading 2 Char"/>
    <w:basedOn w:val="DefaultParagraphFont"/>
    <w:link w:val="Heading2"/>
    <w:uiPriority w:val="9"/>
    <w:rsid w:val="001534F4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34F4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175A7"/>
    <w:pPr>
      <w:spacing w:after="0"/>
    </w:pPr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C6D97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rsid w:val="000832C3"/>
    <w:pPr>
      <w:spacing w:after="0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4E2C7C"/>
  </w:style>
  <w:style w:type="table" w:customStyle="1" w:styleId="TableGridLight1">
    <w:name w:val="Table Grid Light1"/>
    <w:basedOn w:val="TableNormal"/>
    <w:uiPriority w:val="40"/>
    <w:rsid w:val="00946B1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832C3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32C3"/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009B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009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37C01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7C01"/>
    <w:rPr>
      <w:i/>
      <w:iCs/>
      <w:color w:val="1F4E79" w:themeColor="accent1" w:themeShade="80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FC6D97"/>
    <w:pPr>
      <w:spacing w:after="0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C6D97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Heading1"/>
    <w:link w:val="SubtitleChar"/>
    <w:uiPriority w:val="11"/>
    <w:semiHidden/>
    <w:unhideWhenUsed/>
    <w:qFormat/>
    <w:rsid w:val="00826C85"/>
    <w:pPr>
      <w:numPr>
        <w:ilvl w:val="1"/>
      </w:numPr>
      <w:spacing w:after="160"/>
    </w:pPr>
    <w:rPr>
      <w:color w:val="5A5A5A" w:themeColor="text1" w:themeTint="A5"/>
      <w:spacing w:val="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26C85"/>
    <w:rPr>
      <w:rFonts w:asciiTheme="majorHAnsi" w:eastAsiaTheme="majorEastAsia" w:hAnsiTheme="majorHAnsi" w:cstheme="majorBidi"/>
      <w:b/>
      <w:bCs/>
      <w:caps/>
      <w:color w:val="5A5A5A" w:themeColor="text1" w:themeTint="A5"/>
      <w:sz w:val="60"/>
      <w:szCs w:val="60"/>
    </w:rPr>
  </w:style>
  <w:style w:type="character" w:styleId="BookTitle">
    <w:name w:val="Book Title"/>
    <w:basedOn w:val="DefaultParagraphFont"/>
    <w:uiPriority w:val="33"/>
    <w:semiHidden/>
    <w:unhideWhenUsed/>
    <w:qFormat/>
    <w:rsid w:val="00F009B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37C01"/>
    <w:rPr>
      <w:b/>
      <w:bCs/>
      <w:caps w:val="0"/>
      <w:smallCaps/>
      <w:color w:val="1F4E79" w:themeColor="accent1" w:themeShade="80"/>
      <w:spacing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EC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EC2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A4EC2"/>
  </w:style>
  <w:style w:type="paragraph" w:styleId="BlockText">
    <w:name w:val="Block Text"/>
    <w:basedOn w:val="Normal"/>
    <w:uiPriority w:val="99"/>
    <w:semiHidden/>
    <w:unhideWhenUsed/>
    <w:rsid w:val="00826C85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EA4E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4EC2"/>
  </w:style>
  <w:style w:type="paragraph" w:styleId="BodyText2">
    <w:name w:val="Body Text 2"/>
    <w:basedOn w:val="Normal"/>
    <w:link w:val="BodyText2Char"/>
    <w:uiPriority w:val="99"/>
    <w:semiHidden/>
    <w:unhideWhenUsed/>
    <w:rsid w:val="00EA4EC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A4EC2"/>
  </w:style>
  <w:style w:type="paragraph" w:styleId="BodyText3">
    <w:name w:val="Body Text 3"/>
    <w:basedOn w:val="Normal"/>
    <w:link w:val="BodyText3Char"/>
    <w:uiPriority w:val="99"/>
    <w:semiHidden/>
    <w:unhideWhenUsed/>
    <w:rsid w:val="00EA4EC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4EC2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A4EC2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A4E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A4EC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A4EC2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A4EC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A4EC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A4EC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A4EC2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4EC2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A4EC2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A4EC2"/>
  </w:style>
  <w:style w:type="table" w:customStyle="1" w:styleId="ColorfulGrid1">
    <w:name w:val="Colorful Grid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A4EC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EC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EC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EC2"/>
    <w:rPr>
      <w:b/>
      <w:bCs/>
      <w:szCs w:val="20"/>
    </w:rPr>
  </w:style>
  <w:style w:type="table" w:customStyle="1" w:styleId="DarkList1">
    <w:name w:val="Dark List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link w:val="DateChar"/>
    <w:uiPriority w:val="10"/>
    <w:qFormat/>
    <w:rsid w:val="001F1E06"/>
    <w:pPr>
      <w:spacing w:after="200"/>
      <w:contextualSpacing/>
    </w:pPr>
    <w:rPr>
      <w:b/>
      <w:color w:val="1F4E79" w:themeColor="accent1" w:themeShade="80"/>
      <w:sz w:val="24"/>
    </w:rPr>
  </w:style>
  <w:style w:type="character" w:customStyle="1" w:styleId="DateChar">
    <w:name w:val="Date Char"/>
    <w:basedOn w:val="DefaultParagraphFont"/>
    <w:link w:val="Date"/>
    <w:uiPriority w:val="10"/>
    <w:rsid w:val="001F1E06"/>
    <w:rPr>
      <w:b/>
      <w:color w:val="1F4E79" w:themeColor="accent1" w:themeShade="80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A4EC2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A4EC2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A4EC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A4EC2"/>
  </w:style>
  <w:style w:type="character" w:styleId="Emphasis">
    <w:name w:val="Emphasis"/>
    <w:basedOn w:val="DefaultParagraphFont"/>
    <w:uiPriority w:val="20"/>
    <w:semiHidden/>
    <w:unhideWhenUsed/>
    <w:qFormat/>
    <w:rsid w:val="00EA4EC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A4EC2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A4EC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A4EC2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4EC2"/>
    <w:rPr>
      <w:szCs w:val="20"/>
    </w:rPr>
  </w:style>
  <w:style w:type="table" w:customStyle="1" w:styleId="GridTable1Light1">
    <w:name w:val="Grid Table 1 Light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4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4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C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C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C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C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EA4EC2"/>
  </w:style>
  <w:style w:type="paragraph" w:styleId="HTMLAddress">
    <w:name w:val="HTML Address"/>
    <w:basedOn w:val="Normal"/>
    <w:link w:val="HTMLAddressChar"/>
    <w:uiPriority w:val="99"/>
    <w:semiHidden/>
    <w:unhideWhenUsed/>
    <w:rsid w:val="00EA4EC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A4EC2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A4E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A4EC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EC2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EC2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A4EC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A4EC2"/>
    <w:rPr>
      <w:i/>
      <w:iCs/>
    </w:rPr>
  </w:style>
  <w:style w:type="character" w:styleId="Hyperlink">
    <w:name w:val="Hyperlink"/>
    <w:basedOn w:val="DefaultParagraphFont"/>
    <w:uiPriority w:val="99"/>
    <w:unhideWhenUsed/>
    <w:rsid w:val="00FC6D97"/>
    <w:rPr>
      <w:color w:val="2F5496" w:themeColor="accent5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A4EC2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A4EC2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A4EC2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A4EC2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A4EC2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A4EC2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A4EC2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A4EC2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A4EC2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A4EC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37C01"/>
    <w:rPr>
      <w:i/>
      <w:iCs/>
      <w:color w:val="1F4E79" w:themeColor="accent1" w:themeShade="80"/>
    </w:rPr>
  </w:style>
  <w:style w:type="table" w:customStyle="1" w:styleId="LightGrid1">
    <w:name w:val="Light Grid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EA4EC2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A4EC2"/>
  </w:style>
  <w:style w:type="paragraph" w:styleId="List">
    <w:name w:val="List"/>
    <w:basedOn w:val="Normal"/>
    <w:uiPriority w:val="99"/>
    <w:semiHidden/>
    <w:unhideWhenUsed/>
    <w:rsid w:val="00EA4EC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A4EC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A4EC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A4EC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A4EC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A4EC2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A4EC2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A4EC2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A4EC2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A4EC2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A4EC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A4EC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A4EC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A4EC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A4EC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A4EC2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A4EC2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A4EC2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A4EC2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A4EC2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EA4EC2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A4E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A4EC2"/>
    <w:rPr>
      <w:rFonts w:ascii="Consolas" w:hAnsi="Consolas"/>
      <w:szCs w:val="20"/>
    </w:rPr>
  </w:style>
  <w:style w:type="table" w:customStyle="1" w:styleId="MediumGrid11">
    <w:name w:val="Medium Grid 1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A4EC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A4EC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EA4EC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A4EC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A4EC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A4EC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A4EC2"/>
  </w:style>
  <w:style w:type="character" w:styleId="PageNumber">
    <w:name w:val="page number"/>
    <w:basedOn w:val="DefaultParagraphFont"/>
    <w:uiPriority w:val="99"/>
    <w:semiHidden/>
    <w:unhideWhenUsed/>
    <w:rsid w:val="00EA4EC2"/>
  </w:style>
  <w:style w:type="table" w:customStyle="1" w:styleId="PlainTable11">
    <w:name w:val="Plain Table 11"/>
    <w:basedOn w:val="TableNormal"/>
    <w:uiPriority w:val="41"/>
    <w:rsid w:val="00EA4EC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EA4E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E04BA4"/>
    <w:pPr>
      <w:spacing w:before="80"/>
    </w:pPr>
    <w:tblPr>
      <w:tblStyleRowBandSize w:val="1"/>
      <w:tblStyleColBandSize w:val="1"/>
      <w:tblCellMar>
        <w:left w:w="0" w:type="dxa"/>
        <w:bottom w:w="72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pPr>
        <w:wordWrap/>
        <w:spacing w:beforeLines="0" w:beforeAutospacing="0" w:afterLines="0" w:afterAutospacing="0"/>
      </w:pPr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EA4EC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A4EC2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A4EC2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A4EC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A4EC2"/>
  </w:style>
  <w:style w:type="paragraph" w:styleId="Signature">
    <w:name w:val="Signature"/>
    <w:basedOn w:val="Normal"/>
    <w:link w:val="SignatureChar"/>
    <w:uiPriority w:val="99"/>
    <w:semiHidden/>
    <w:unhideWhenUsed/>
    <w:rsid w:val="00EA4EC2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A4EC2"/>
  </w:style>
  <w:style w:type="character" w:styleId="Strong">
    <w:name w:val="Strong"/>
    <w:basedOn w:val="DefaultParagraphFont"/>
    <w:uiPriority w:val="22"/>
    <w:semiHidden/>
    <w:unhideWhenUsed/>
    <w:rsid w:val="00EA4EC2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EA4E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EA4EC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A4EC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A4EC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A4EC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A4EC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A4EC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A4EC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A4EC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A4EC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A4EC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A4EC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A4EC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A4EC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A4EC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A4EC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A4EC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A4EC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A4EC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A4EC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A4EC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A4EC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A4EC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A4EC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A4EC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A4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A4EC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A4EC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A4EC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EA4EC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A4EC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A4E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A4EC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A4EC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A4EC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A4EC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A4EC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A4EC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A4EC2"/>
    <w:pPr>
      <w:spacing w:after="100"/>
      <w:ind w:left="1760"/>
    </w:pPr>
  </w:style>
  <w:style w:type="paragraph" w:styleId="TOCHeading">
    <w:name w:val="TOC Heading"/>
    <w:basedOn w:val="Heading1"/>
    <w:uiPriority w:val="39"/>
    <w:semiHidden/>
    <w:unhideWhenUsed/>
    <w:qFormat/>
    <w:rsid w:val="001534F4"/>
    <w:pPr>
      <w:outlineLvl w:val="9"/>
    </w:pPr>
    <w:rPr>
      <w:bCs w:val="0"/>
      <w:szCs w:val="32"/>
    </w:rPr>
  </w:style>
  <w:style w:type="paragraph" w:styleId="Revision">
    <w:name w:val="Revision"/>
    <w:hidden/>
    <w:uiPriority w:val="99"/>
    <w:semiHidden/>
    <w:rsid w:val="00A330B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otmeet.cdot.in/vmeet/rak-wp2-cnd-4v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shi\AppData\Roaming\Microsoft\Templates\All%20day%20meeting%20agenda%20(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8E050F772C4BF696270566771F1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E79AA-DD8E-420B-BC98-94FB71222EAB}"/>
      </w:docPartPr>
      <w:docPartBody>
        <w:p w:rsidR="005432BC" w:rsidRDefault="00B31A2C">
          <w:pPr>
            <w:pStyle w:val="7B8E050F772C4BF696270566771F1F09"/>
          </w:pPr>
          <w:r w:rsidRPr="00A20344">
            <w:t>agenda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DDB"/>
    <w:rsid w:val="00012546"/>
    <w:rsid w:val="00021F53"/>
    <w:rsid w:val="001B60E9"/>
    <w:rsid w:val="001C2031"/>
    <w:rsid w:val="001E0A68"/>
    <w:rsid w:val="0040171B"/>
    <w:rsid w:val="00430785"/>
    <w:rsid w:val="004E2933"/>
    <w:rsid w:val="005432BC"/>
    <w:rsid w:val="00595DDB"/>
    <w:rsid w:val="009C3528"/>
    <w:rsid w:val="00A9683E"/>
    <w:rsid w:val="00B31A2C"/>
    <w:rsid w:val="00C761D0"/>
    <w:rsid w:val="00D86E4B"/>
    <w:rsid w:val="00DD5C55"/>
    <w:rsid w:val="00E3674A"/>
    <w:rsid w:val="00E81982"/>
    <w:rsid w:val="00EF5DBA"/>
    <w:rsid w:val="00F93E83"/>
    <w:rsid w:val="00FB799C"/>
    <w:rsid w:val="00FC1A8C"/>
    <w:rsid w:val="00FC4F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8E050F772C4BF696270566771F1F09">
    <w:name w:val="7B8E050F772C4BF696270566771F1F09"/>
    <w:rsid w:val="00EF5D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Agend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1D9A6-035D-411E-B8A7-9715EF295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All day meeting agenda (formal)</Template>
  <TotalTime>2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Anshika</dc:creator>
  <cp:lastModifiedBy>Rakesh</cp:lastModifiedBy>
  <cp:revision>4</cp:revision>
  <cp:lastPrinted>2022-02-18T08:17:00Z</cp:lastPrinted>
  <dcterms:created xsi:type="dcterms:W3CDTF">2023-01-02T06:43:00Z</dcterms:created>
  <dcterms:modified xsi:type="dcterms:W3CDTF">2023-01-02T06:44:00Z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