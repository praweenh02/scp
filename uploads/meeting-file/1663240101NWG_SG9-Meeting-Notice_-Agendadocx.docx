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1D9881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</w:pPr>
      <w:r w:rsidRPr="00F8451E"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  <w:t>Department of Telecommunications</w:t>
      </w:r>
    </w:p>
    <w:p w14:paraId="46708DBD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</w:pPr>
      <w:r w:rsidRPr="00F8451E"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  <w:t>Telecommunication Engineering Centre</w:t>
      </w:r>
    </w:p>
    <w:p w14:paraId="66FA75AE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</w:pPr>
      <w:r w:rsidRPr="00F8451E"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  <w:t>Khurshid Lal Bhawan, Janpath, New Delhi -110001</w:t>
      </w:r>
    </w:p>
    <w:p w14:paraId="3181953D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val="en-IN" w:eastAsia="en-US"/>
        </w:rPr>
      </w:pPr>
    </w:p>
    <w:p w14:paraId="534716C2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</w:pPr>
      <w:r w:rsidRPr="00F8451E"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  <w:t>(Convergence &amp; Broadcasting Division)</w:t>
      </w:r>
    </w:p>
    <w:p w14:paraId="6940E2E5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val="en-IN" w:eastAsia="en-US"/>
        </w:rPr>
      </w:pPr>
    </w:p>
    <w:p w14:paraId="02A48456" w14:textId="77777777" w:rsidR="000A092C" w:rsidRPr="00067B45" w:rsidRDefault="00124BE7">
      <w:pPr>
        <w:pStyle w:val="Heading1"/>
        <w:rPr>
          <w:rFonts w:ascii="Times New Roman" w:hAnsi="Times New Roman" w:cs="Times New Roman"/>
          <w:sz w:val="52"/>
          <w:szCs w:val="52"/>
        </w:rPr>
      </w:pPr>
      <w:sdt>
        <w:sdtPr>
          <w:rPr>
            <w:rFonts w:ascii="Times New Roman" w:hAnsi="Times New Roman" w:cs="Times New Roman"/>
            <w:sz w:val="52"/>
            <w:szCs w:val="52"/>
          </w:rPr>
          <w:alias w:val="Agenda:"/>
          <w:tag w:val="Agenda:"/>
          <w:id w:val="-278417491"/>
          <w:placeholder>
            <w:docPart w:val="7B8E050F772C4BF696270566771F1F09"/>
          </w:placeholder>
          <w:temporary/>
          <w:showingPlcHdr/>
        </w:sdtPr>
        <w:sdtEndPr/>
        <w:sdtContent>
          <w:r w:rsidR="00C23407" w:rsidRPr="00067B45">
            <w:rPr>
              <w:rFonts w:ascii="Times New Roman" w:hAnsi="Times New Roman" w:cs="Times New Roman"/>
              <w:sz w:val="48"/>
              <w:szCs w:val="48"/>
            </w:rPr>
            <w:t>agenda</w:t>
          </w:r>
        </w:sdtContent>
      </w:sdt>
    </w:p>
    <w:tbl>
      <w:tblPr>
        <w:tblStyle w:val="TableGrid"/>
        <w:tblW w:w="5000" w:type="pct"/>
        <w:tblLayout w:type="fixed"/>
        <w:tblCellMar>
          <w:bottom w:w="518" w:type="dxa"/>
        </w:tblCellMar>
        <w:tblLook w:val="0620" w:firstRow="1" w:lastRow="0" w:firstColumn="0" w:lastColumn="0" w:noHBand="1" w:noVBand="1"/>
      </w:tblPr>
      <w:tblGrid>
        <w:gridCol w:w="10489"/>
        <w:gridCol w:w="23"/>
      </w:tblGrid>
      <w:tr w:rsidR="000A092C" w:rsidRPr="00067B45" w14:paraId="02A4845C" w14:textId="77777777" w:rsidTr="00CD71B6">
        <w:trPr>
          <w:trHeight w:val="160"/>
        </w:trPr>
        <w:tc>
          <w:tcPr>
            <w:tcW w:w="10489" w:type="dxa"/>
          </w:tcPr>
          <w:p w14:paraId="02A48457" w14:textId="68D318C2" w:rsidR="00DF7C6C" w:rsidRDefault="00337A90" w:rsidP="00CD71B6">
            <w:pPr>
              <w:pStyle w:val="Heading2"/>
              <w:spacing w:after="0"/>
              <w:jc w:val="center"/>
              <w:outlineLvl w:val="1"/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  <w:t>‘</w:t>
            </w:r>
            <w:r w:rsidR="00E078A3"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  <w:t xml:space="preserve">Meeting of National Working Group-9: </w:t>
            </w:r>
            <w:r w:rsidR="00E078A3" w:rsidRPr="00E078A3"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  <w:t>Broadband Cable and TV</w:t>
            </w:r>
            <w:r w:rsidR="00DF7C6C" w:rsidRPr="00067B45"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  <w:t>’</w:t>
            </w:r>
          </w:p>
          <w:p w14:paraId="02A48458" w14:textId="77777777" w:rsidR="00DF7C6C" w:rsidRDefault="00DF7C6C" w:rsidP="00CD71B6">
            <w:pPr>
              <w:pStyle w:val="Heading2"/>
              <w:spacing w:after="0"/>
              <w:jc w:val="center"/>
              <w:outlineLvl w:val="1"/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</w:pPr>
          </w:p>
          <w:p w14:paraId="02A4845A" w14:textId="3C63BFA9" w:rsidR="000A092C" w:rsidRPr="00DF7C6C" w:rsidRDefault="000A092C" w:rsidP="00DF7C6C">
            <w:pPr>
              <w:pStyle w:val="Heading2"/>
              <w:spacing w:after="0"/>
              <w:jc w:val="center"/>
              <w:outlineLvl w:val="1"/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</w:pPr>
          </w:p>
        </w:tc>
        <w:tc>
          <w:tcPr>
            <w:tcW w:w="23" w:type="dxa"/>
          </w:tcPr>
          <w:p w14:paraId="02A4845B" w14:textId="77777777" w:rsidR="000A092C" w:rsidRPr="00067B45" w:rsidRDefault="000A092C" w:rsidP="002F3216">
            <w:pPr>
              <w:pStyle w:val="Date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eGridLight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158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7677"/>
      </w:tblGrid>
      <w:tr w:rsidR="000A092C" w:rsidRPr="002643F6" w14:paraId="02A4845F" w14:textId="77777777" w:rsidTr="00DF7C6C">
        <w:tc>
          <w:tcPr>
            <w:tcW w:w="2835" w:type="dxa"/>
          </w:tcPr>
          <w:p w14:paraId="02A4845D" w14:textId="77777777" w:rsidR="000A092C" w:rsidRPr="002643F6" w:rsidRDefault="00CD71B6" w:rsidP="00A20344">
            <w:pPr>
              <w:pStyle w:val="Heading3"/>
              <w:outlineLvl w:val="2"/>
              <w:rPr>
                <w:rFonts w:ascii="Times New Roman" w:hAnsi="Times New Roman" w:cs="Times New Roman"/>
              </w:rPr>
            </w:pPr>
            <w:r w:rsidRPr="002643F6">
              <w:rPr>
                <w:rFonts w:ascii="Times New Roman" w:hAnsi="Times New Roman" w:cs="Times New Roman"/>
              </w:rPr>
              <w:t>Date, Time</w:t>
            </w:r>
          </w:p>
        </w:tc>
        <w:tc>
          <w:tcPr>
            <w:tcW w:w="7677" w:type="dxa"/>
          </w:tcPr>
          <w:p w14:paraId="02A4845E" w14:textId="100A1BE2" w:rsidR="000A092C" w:rsidRPr="002643F6" w:rsidRDefault="00A07373" w:rsidP="00A07373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</w:t>
            </w:r>
            <w:r w:rsidRPr="00A07373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43B9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September </w:t>
            </w:r>
            <w:r w:rsidR="00DB0A50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>2022,</w:t>
            </w:r>
            <w:r w:rsidR="00113365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7C52F6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113365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E078A3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D71B6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>– 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bookmarkStart w:id="0" w:name="_GoBack"/>
            <w:bookmarkEnd w:id="0"/>
            <w:r w:rsidR="007C52F6"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  <w:r w:rsidR="000527F8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hrs</w:t>
            </w:r>
            <w:r w:rsidR="00113365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DF7C6C" w:rsidRPr="002643F6" w14:paraId="02A48462" w14:textId="77777777" w:rsidTr="00DF7C6C">
        <w:tc>
          <w:tcPr>
            <w:tcW w:w="2835" w:type="dxa"/>
          </w:tcPr>
          <w:p w14:paraId="02A48460" w14:textId="77777777" w:rsidR="00DF7C6C" w:rsidRPr="002643F6" w:rsidRDefault="00DF7C6C" w:rsidP="00A20344">
            <w:pPr>
              <w:pStyle w:val="Heading3"/>
              <w:outlineLvl w:val="2"/>
              <w:rPr>
                <w:rFonts w:ascii="Times New Roman" w:hAnsi="Times New Roman" w:cs="Times New Roman"/>
              </w:rPr>
            </w:pPr>
            <w:r w:rsidRPr="002643F6">
              <w:rPr>
                <w:rFonts w:ascii="Times New Roman" w:hAnsi="Times New Roman" w:cs="Times New Roman"/>
              </w:rPr>
              <w:t>Venue</w:t>
            </w:r>
          </w:p>
        </w:tc>
        <w:tc>
          <w:tcPr>
            <w:tcW w:w="7677" w:type="dxa"/>
          </w:tcPr>
          <w:p w14:paraId="02A48461" w14:textId="01FC6F54" w:rsidR="00DF7C6C" w:rsidRPr="002643F6" w:rsidRDefault="00DF7C6C" w:rsidP="00E078A3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2643F6">
              <w:rPr>
                <w:rFonts w:ascii="Times New Roman" w:hAnsi="Times New Roman" w:cs="Times New Roman"/>
                <w:bCs/>
                <w:sz w:val="24"/>
                <w:szCs w:val="24"/>
              </w:rPr>
              <w:t>Video-conference</w:t>
            </w:r>
          </w:p>
        </w:tc>
      </w:tr>
      <w:tr w:rsidR="007C52F6" w:rsidRPr="002643F6" w14:paraId="124822AA" w14:textId="77777777" w:rsidTr="00DF7C6C">
        <w:tc>
          <w:tcPr>
            <w:tcW w:w="2835" w:type="dxa"/>
          </w:tcPr>
          <w:p w14:paraId="61206614" w14:textId="74668D26" w:rsidR="007C52F6" w:rsidRPr="002643F6" w:rsidRDefault="007C52F6" w:rsidP="00A20344">
            <w:pPr>
              <w:pStyle w:val="Heading3"/>
              <w:outlineLvl w:val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Meeting Link</w:t>
            </w:r>
          </w:p>
        </w:tc>
        <w:tc>
          <w:tcPr>
            <w:tcW w:w="7677" w:type="dxa"/>
          </w:tcPr>
          <w:p w14:paraId="32F8EA7A" w14:textId="386468F5" w:rsidR="007C52F6" w:rsidRPr="007C52F6" w:rsidRDefault="00124BE7" w:rsidP="00E078A3">
            <w:pPr>
              <w:spacing w:after="4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hyperlink r:id="rId7" w:history="1">
              <w:r w:rsidR="007C52F6" w:rsidRPr="007C52F6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  <w:lang w:val="en-IN"/>
                </w:rPr>
                <w:t>https://cdotmeet.cdot.in/vmeet/rak-wp2-cnd-4vl</w:t>
              </w:r>
            </w:hyperlink>
          </w:p>
        </w:tc>
      </w:tr>
    </w:tbl>
    <w:tbl>
      <w:tblPr>
        <w:tblStyle w:val="PlainTable41"/>
        <w:tblW w:w="5000" w:type="pct"/>
        <w:tblLayout w:type="fixed"/>
        <w:tblLook w:val="06A0" w:firstRow="1" w:lastRow="0" w:firstColumn="1" w:lastColumn="0" w:noHBand="1" w:noVBand="1"/>
      </w:tblPr>
      <w:tblGrid>
        <w:gridCol w:w="9356"/>
        <w:gridCol w:w="1156"/>
      </w:tblGrid>
      <w:tr w:rsidR="00BF15D4" w:rsidRPr="002643F6" w14:paraId="02A4846A" w14:textId="77777777" w:rsidTr="002643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02A48467" w14:textId="77777777" w:rsidR="00BF15D4" w:rsidRPr="002643F6" w:rsidRDefault="00BF15D4" w:rsidP="000942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color w:val="3B3838" w:themeColor="background2" w:themeShade="40"/>
              </w:rPr>
              <w:t>Welcome address</w:t>
            </w:r>
          </w:p>
          <w:p w14:paraId="02A48468" w14:textId="4454A754" w:rsidR="00BF15D4" w:rsidRPr="002643F6" w:rsidRDefault="00E078A3" w:rsidP="00E078A3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Sh. Rakesh Desai, </w:t>
            </w:r>
            <w:r w:rsidR="00BF15D4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Director</w:t>
            </w: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(Convergence &amp; Broadcasting-II)</w:t>
            </w:r>
            <w:r w:rsidR="00BF15D4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, </w:t>
            </w: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TEC</w:t>
            </w:r>
          </w:p>
        </w:tc>
        <w:tc>
          <w:tcPr>
            <w:tcW w:w="1156" w:type="dxa"/>
          </w:tcPr>
          <w:p w14:paraId="0FD0F2FF" w14:textId="77777777" w:rsidR="00E078A3" w:rsidRPr="002643F6" w:rsidRDefault="00E078A3" w:rsidP="0009424C">
            <w:pPr>
              <w:pStyle w:val="Heading3"/>
              <w:spacing w:after="0" w:line="276" w:lineRule="auto"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</w:p>
          <w:p w14:paraId="02A48469" w14:textId="474EEAD8" w:rsidR="00BF15D4" w:rsidRPr="002643F6" w:rsidRDefault="00E078A3" w:rsidP="0009424C">
            <w:pPr>
              <w:pStyle w:val="Heading3"/>
              <w:spacing w:after="0" w:line="276" w:lineRule="auto"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2</w:t>
            </w:r>
            <w:r w:rsidR="00031FB7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min.</w:t>
            </w:r>
          </w:p>
        </w:tc>
      </w:tr>
      <w:tr w:rsidR="00BF15D4" w:rsidRPr="002643F6" w14:paraId="02A48470" w14:textId="77777777" w:rsidTr="00264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02A4846B" w14:textId="31B42C69" w:rsidR="00BF15D4" w:rsidRPr="002643F6" w:rsidRDefault="00E078A3" w:rsidP="000942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color w:val="3B3838" w:themeColor="background2" w:themeShade="40"/>
              </w:rPr>
              <w:t>Opening Remarks and Setting the Context</w:t>
            </w:r>
          </w:p>
          <w:p w14:paraId="02A4846E" w14:textId="5EBD79A0" w:rsidR="00BF15D4" w:rsidRPr="002643F6" w:rsidRDefault="00E078A3" w:rsidP="00E078A3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Sh. </w:t>
            </w:r>
            <w:proofErr w:type="spellStart"/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Avinash</w:t>
            </w:r>
            <w:proofErr w:type="spellEnd"/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Agarwal, Chairman NWG-9 &amp; DDG (Convergence &amp; Broadcasting), TEC </w:t>
            </w:r>
          </w:p>
        </w:tc>
        <w:tc>
          <w:tcPr>
            <w:tcW w:w="1156" w:type="dxa"/>
          </w:tcPr>
          <w:p w14:paraId="02A4846F" w14:textId="7CF7F309" w:rsidR="00BF15D4" w:rsidRPr="002643F6" w:rsidRDefault="00E078A3" w:rsidP="000527F8">
            <w:pPr>
              <w:pStyle w:val="Heading3"/>
              <w:spacing w:after="0" w:line="276" w:lineRule="auto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5</w:t>
            </w:r>
            <w:r w:rsidR="00871405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="00BF15D4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min.</w:t>
            </w:r>
          </w:p>
        </w:tc>
      </w:tr>
      <w:tr w:rsidR="00CC5890" w:rsidRPr="002643F6" w14:paraId="02A48476" w14:textId="77777777" w:rsidTr="00264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02A48471" w14:textId="77777777" w:rsidR="00B200AC" w:rsidRPr="002643F6" w:rsidRDefault="00CC5890" w:rsidP="000942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color w:val="3B3838" w:themeColor="background2" w:themeShade="40"/>
              </w:rPr>
              <w:t>Open House</w:t>
            </w:r>
            <w:r w:rsidR="00B200AC" w:rsidRPr="002643F6">
              <w:rPr>
                <w:rFonts w:ascii="Times New Roman" w:hAnsi="Times New Roman" w:cs="Times New Roman"/>
                <w:color w:val="3B3838" w:themeColor="background2" w:themeShade="40"/>
              </w:rPr>
              <w:t xml:space="preserve"> Discussion on: </w:t>
            </w:r>
          </w:p>
          <w:p w14:paraId="02A48472" w14:textId="7EDC6C5F" w:rsidR="0009424C" w:rsidRPr="002643F6" w:rsidRDefault="007C52F6" w:rsidP="0009424C">
            <w:pPr>
              <w:pStyle w:val="Heading3"/>
              <w:numPr>
                <w:ilvl w:val="0"/>
                <w:numId w:val="19"/>
              </w:numPr>
              <w:spacing w:after="0" w:line="276" w:lineRule="auto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Discussion of draft Contributions from India for </w:t>
            </w:r>
            <w:r w:rsidR="000527F8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the forthcoming </w:t>
            </w:r>
            <w:r w:rsidR="00E078A3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SG 9</w:t>
            </w:r>
            <w:r w:rsidR="000527F8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meeting</w:t>
            </w:r>
          </w:p>
          <w:p w14:paraId="02A48474" w14:textId="02FFE8DF" w:rsidR="00CC5890" w:rsidRPr="002643F6" w:rsidRDefault="00CC5890" w:rsidP="007C52F6">
            <w:pPr>
              <w:pStyle w:val="Heading3"/>
              <w:spacing w:after="0" w:line="276" w:lineRule="auto"/>
              <w:ind w:left="360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</w:p>
        </w:tc>
        <w:tc>
          <w:tcPr>
            <w:tcW w:w="1156" w:type="dxa"/>
          </w:tcPr>
          <w:p w14:paraId="796EB832" w14:textId="77777777" w:rsidR="002643F6" w:rsidRDefault="002643F6" w:rsidP="00583EDD">
            <w:pPr>
              <w:pStyle w:val="Heading3"/>
              <w:spacing w:after="0" w:line="276" w:lineRule="auto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</w:p>
          <w:p w14:paraId="02A48475" w14:textId="2FF459C1" w:rsidR="00CC5890" w:rsidRPr="002643F6" w:rsidRDefault="00583EDD" w:rsidP="007C52F6">
            <w:pPr>
              <w:pStyle w:val="Heading3"/>
              <w:spacing w:after="0" w:line="276" w:lineRule="auto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5</w:t>
            </w:r>
            <w:r w:rsidR="007C52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0</w:t>
            </w: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-</w:t>
            </w:r>
            <w:r w:rsidR="007C52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6</w:t>
            </w:r>
            <w:r w:rsidR="00CC5890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0 min.</w:t>
            </w:r>
          </w:p>
        </w:tc>
      </w:tr>
      <w:tr w:rsidR="00031FB7" w:rsidRPr="002643F6" w14:paraId="02A4847E" w14:textId="77777777" w:rsidTr="00264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02A4847B" w14:textId="38005D3E" w:rsidR="00031FB7" w:rsidRPr="002643F6" w:rsidRDefault="00031FB7" w:rsidP="00260A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color w:val="3B3838" w:themeColor="background2" w:themeShade="40"/>
              </w:rPr>
              <w:t xml:space="preserve">Closing Remarks </w:t>
            </w:r>
            <w:r w:rsidR="00583EDD" w:rsidRPr="002643F6">
              <w:rPr>
                <w:rFonts w:ascii="Times New Roman" w:hAnsi="Times New Roman" w:cs="Times New Roman"/>
                <w:color w:val="3B3838" w:themeColor="background2" w:themeShade="40"/>
              </w:rPr>
              <w:t>and Way Forward</w:t>
            </w:r>
          </w:p>
          <w:p w14:paraId="02A4847C" w14:textId="4B5AAC80" w:rsidR="00031FB7" w:rsidRPr="002643F6" w:rsidRDefault="00583EDD" w:rsidP="00260A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Sh. </w:t>
            </w:r>
            <w:proofErr w:type="spellStart"/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Avinash</w:t>
            </w:r>
            <w:proofErr w:type="spellEnd"/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Agarwal, Chairman NWG-9 &amp; DDG (Convergence &amp; Broadcasting), TEC</w:t>
            </w:r>
          </w:p>
        </w:tc>
        <w:tc>
          <w:tcPr>
            <w:tcW w:w="1156" w:type="dxa"/>
          </w:tcPr>
          <w:p w14:paraId="02A4847D" w14:textId="37ECB49F" w:rsidR="00031FB7" w:rsidRPr="002643F6" w:rsidRDefault="00583EDD" w:rsidP="00583EDD">
            <w:pPr>
              <w:pStyle w:val="Heading3"/>
              <w:spacing w:after="0" w:line="276" w:lineRule="auto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5-</w:t>
            </w:r>
            <w:r w:rsidR="00031FB7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7 min.</w:t>
            </w:r>
          </w:p>
        </w:tc>
      </w:tr>
    </w:tbl>
    <w:p w14:paraId="02A48483" w14:textId="77777777" w:rsidR="00A85DE2" w:rsidRPr="00067B45" w:rsidRDefault="00A85DE2">
      <w:pPr>
        <w:pStyle w:val="Heading2"/>
        <w:rPr>
          <w:rFonts w:ascii="Times New Roman" w:hAnsi="Times New Roman" w:cs="Times New Roman"/>
          <w:color w:val="1F3864" w:themeColor="accent5" w:themeShade="80"/>
          <w:sz w:val="20"/>
          <w:szCs w:val="20"/>
        </w:rPr>
      </w:pPr>
    </w:p>
    <w:p w14:paraId="02A48484" w14:textId="77777777" w:rsidR="0009424C" w:rsidRDefault="0009424C">
      <w:pPr>
        <w:pStyle w:val="Heading2"/>
        <w:rPr>
          <w:rFonts w:ascii="Times New Roman" w:hAnsi="Times New Roman" w:cs="Times New Roman"/>
          <w:color w:val="1F3864" w:themeColor="accent5" w:themeShade="80"/>
          <w:sz w:val="20"/>
          <w:szCs w:val="20"/>
        </w:rPr>
      </w:pPr>
    </w:p>
    <w:p w14:paraId="02A48485" w14:textId="77777777" w:rsidR="0009424C" w:rsidRDefault="0009424C">
      <w:pPr>
        <w:pStyle w:val="Heading2"/>
        <w:rPr>
          <w:rFonts w:ascii="Times New Roman" w:hAnsi="Times New Roman" w:cs="Times New Roman"/>
          <w:color w:val="1F3864" w:themeColor="accent5" w:themeShade="80"/>
          <w:sz w:val="20"/>
          <w:szCs w:val="20"/>
        </w:rPr>
      </w:pPr>
    </w:p>
    <w:p w14:paraId="02A48486" w14:textId="77777777" w:rsidR="000A092C" w:rsidRPr="002643F6" w:rsidRDefault="00AD5470">
      <w:pPr>
        <w:pStyle w:val="Heading2"/>
        <w:rPr>
          <w:rFonts w:ascii="Times New Roman" w:hAnsi="Times New Roman" w:cs="Times New Roman"/>
          <w:color w:val="1F3864" w:themeColor="accent5" w:themeShade="80"/>
          <w:sz w:val="24"/>
          <w:szCs w:val="24"/>
        </w:rPr>
      </w:pPr>
      <w:r w:rsidRPr="002643F6">
        <w:rPr>
          <w:rFonts w:ascii="Times New Roman" w:hAnsi="Times New Roman" w:cs="Times New Roman"/>
          <w:color w:val="1F3864" w:themeColor="accent5" w:themeShade="80"/>
          <w:sz w:val="24"/>
          <w:szCs w:val="24"/>
        </w:rPr>
        <w:t>R</w:t>
      </w:r>
      <w:r w:rsidR="006B1D37" w:rsidRPr="002643F6">
        <w:rPr>
          <w:rFonts w:ascii="Times New Roman" w:hAnsi="Times New Roman" w:cs="Times New Roman"/>
          <w:color w:val="1F3864" w:themeColor="accent5" w:themeShade="80"/>
          <w:sz w:val="24"/>
          <w:szCs w:val="24"/>
        </w:rPr>
        <w:t>equest:</w:t>
      </w:r>
    </w:p>
    <w:p w14:paraId="02A48487" w14:textId="77777777" w:rsidR="00AD5470" w:rsidRPr="002643F6" w:rsidRDefault="00AD5470">
      <w:pPr>
        <w:pStyle w:val="Heading2"/>
        <w:rPr>
          <w:rFonts w:ascii="Times New Roman" w:hAnsi="Times New Roman" w:cs="Times New Roman"/>
          <w:color w:val="1F3864" w:themeColor="accent5" w:themeShade="80"/>
          <w:sz w:val="24"/>
          <w:szCs w:val="24"/>
        </w:rPr>
      </w:pPr>
    </w:p>
    <w:p w14:paraId="02A4848E" w14:textId="0EC9906C" w:rsidR="00871405" w:rsidRPr="002643F6" w:rsidRDefault="00E6647B" w:rsidP="00E6647B">
      <w:pPr>
        <w:rPr>
          <w:rFonts w:ascii="Times New Roman" w:hAnsi="Times New Roman" w:cs="Times New Roman"/>
          <w:sz w:val="24"/>
          <w:szCs w:val="24"/>
        </w:rPr>
      </w:pPr>
      <w:r w:rsidRPr="002643F6">
        <w:rPr>
          <w:rFonts w:ascii="Times New Roman" w:hAnsi="Times New Roman" w:cs="Times New Roman"/>
          <w:sz w:val="24"/>
          <w:szCs w:val="24"/>
        </w:rPr>
        <w:t xml:space="preserve">Kindly ensure the connection to the meeting link 10 minutes prior to the event to help us start on time. </w:t>
      </w:r>
    </w:p>
    <w:sectPr w:rsidR="00871405" w:rsidRPr="002643F6" w:rsidSect="001534F4">
      <w:footerReference w:type="default" r:id="rId8"/>
      <w:headerReference w:type="first" r:id="rId9"/>
      <w:pgSz w:w="12240" w:h="15840"/>
      <w:pgMar w:top="864" w:right="864" w:bottom="86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7FB6DC" w14:textId="77777777" w:rsidR="00124BE7" w:rsidRDefault="00124BE7">
      <w:pPr>
        <w:spacing w:after="0"/>
      </w:pPr>
      <w:r>
        <w:separator/>
      </w:r>
    </w:p>
  </w:endnote>
  <w:endnote w:type="continuationSeparator" w:id="0">
    <w:p w14:paraId="4A4DEAF6" w14:textId="77777777" w:rsidR="00124BE7" w:rsidRDefault="00124B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A484AC" w14:textId="77777777" w:rsidR="000A092C" w:rsidRDefault="00CD75B8">
    <w:pPr>
      <w:pStyle w:val="Footer"/>
    </w:pPr>
    <w:r>
      <w:t xml:space="preserve">Page | </w:t>
    </w:r>
    <w:r w:rsidR="002E2EEF">
      <w:fldChar w:fldCharType="begin"/>
    </w:r>
    <w:r>
      <w:instrText xml:space="preserve"> PAGE   \* MERGEFORMAT </w:instrText>
    </w:r>
    <w:r w:rsidR="002E2EEF">
      <w:fldChar w:fldCharType="separate"/>
    </w:r>
    <w:r w:rsidR="00F8451E">
      <w:rPr>
        <w:noProof/>
      </w:rPr>
      <w:t>2</w:t>
    </w:r>
    <w:r w:rsidR="002E2EEF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0461BB" w14:textId="77777777" w:rsidR="00124BE7" w:rsidRDefault="00124BE7">
      <w:pPr>
        <w:spacing w:after="0"/>
      </w:pPr>
      <w:r>
        <w:separator/>
      </w:r>
    </w:p>
  </w:footnote>
  <w:footnote w:type="continuationSeparator" w:id="0">
    <w:p w14:paraId="450856AA" w14:textId="77777777" w:rsidR="00124BE7" w:rsidRDefault="00124BE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A484AD" w14:textId="77777777" w:rsidR="00A047CA" w:rsidRPr="00A047CA" w:rsidRDefault="00A047CA" w:rsidP="00A047CA">
    <w:pPr>
      <w:pStyle w:val="Header"/>
      <w:jc w:val="right"/>
      <w:rPr>
        <w:sz w:val="20"/>
        <w:szCs w:val="20"/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466E354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088761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2F8709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88A977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0FE7B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3B6A4F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E34D56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C73842B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55C967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1BC9F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71615E4"/>
    <w:multiLevelType w:val="hybridMultilevel"/>
    <w:tmpl w:val="258CAF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084D1DBD"/>
    <w:multiLevelType w:val="hybridMultilevel"/>
    <w:tmpl w:val="6096BC52"/>
    <w:lvl w:ilvl="0" w:tplc="50648E18">
      <w:start w:val="1"/>
      <w:numFmt w:val="lowerRoman"/>
      <w:lvlText w:val="%1."/>
      <w:lvlJc w:val="right"/>
      <w:pPr>
        <w:ind w:left="-32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-2520" w:hanging="360"/>
      </w:pPr>
    </w:lvl>
    <w:lvl w:ilvl="2" w:tplc="4009001B" w:tentative="1">
      <w:start w:val="1"/>
      <w:numFmt w:val="lowerRoman"/>
      <w:lvlText w:val="%3."/>
      <w:lvlJc w:val="right"/>
      <w:pPr>
        <w:ind w:left="-1800" w:hanging="180"/>
      </w:pPr>
    </w:lvl>
    <w:lvl w:ilvl="3" w:tplc="4009000F" w:tentative="1">
      <w:start w:val="1"/>
      <w:numFmt w:val="decimal"/>
      <w:lvlText w:val="%4."/>
      <w:lvlJc w:val="left"/>
      <w:pPr>
        <w:ind w:left="-1080" w:hanging="360"/>
      </w:pPr>
    </w:lvl>
    <w:lvl w:ilvl="4" w:tplc="40090019" w:tentative="1">
      <w:start w:val="1"/>
      <w:numFmt w:val="lowerLetter"/>
      <w:lvlText w:val="%5."/>
      <w:lvlJc w:val="left"/>
      <w:pPr>
        <w:ind w:left="-360" w:hanging="360"/>
      </w:pPr>
    </w:lvl>
    <w:lvl w:ilvl="5" w:tplc="4009001B" w:tentative="1">
      <w:start w:val="1"/>
      <w:numFmt w:val="lowerRoman"/>
      <w:lvlText w:val="%6."/>
      <w:lvlJc w:val="right"/>
      <w:pPr>
        <w:ind w:left="360" w:hanging="180"/>
      </w:pPr>
    </w:lvl>
    <w:lvl w:ilvl="6" w:tplc="4009000F" w:tentative="1">
      <w:start w:val="1"/>
      <w:numFmt w:val="decimal"/>
      <w:lvlText w:val="%7."/>
      <w:lvlJc w:val="left"/>
      <w:pPr>
        <w:ind w:left="1080" w:hanging="360"/>
      </w:pPr>
    </w:lvl>
    <w:lvl w:ilvl="7" w:tplc="40090019" w:tentative="1">
      <w:start w:val="1"/>
      <w:numFmt w:val="lowerLetter"/>
      <w:lvlText w:val="%8."/>
      <w:lvlJc w:val="left"/>
      <w:pPr>
        <w:ind w:left="1800" w:hanging="360"/>
      </w:pPr>
    </w:lvl>
    <w:lvl w:ilvl="8" w:tplc="4009001B" w:tentative="1">
      <w:start w:val="1"/>
      <w:numFmt w:val="lowerRoman"/>
      <w:lvlText w:val="%9."/>
      <w:lvlJc w:val="right"/>
      <w:pPr>
        <w:ind w:left="2520" w:hanging="180"/>
      </w:pPr>
    </w:lvl>
  </w:abstractNum>
  <w:abstractNum w:abstractNumId="12">
    <w:nsid w:val="210D2A75"/>
    <w:multiLevelType w:val="hybridMultilevel"/>
    <w:tmpl w:val="0C0EE31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665C4B"/>
    <w:multiLevelType w:val="hybridMultilevel"/>
    <w:tmpl w:val="F24003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22A95D70"/>
    <w:multiLevelType w:val="hybridMultilevel"/>
    <w:tmpl w:val="AA24C0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DEA67F6"/>
    <w:multiLevelType w:val="hybridMultilevel"/>
    <w:tmpl w:val="3A5685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90514CF"/>
    <w:multiLevelType w:val="hybridMultilevel"/>
    <w:tmpl w:val="13FAC3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7EC6A62"/>
    <w:multiLevelType w:val="hybridMultilevel"/>
    <w:tmpl w:val="C22CCA72"/>
    <w:lvl w:ilvl="0" w:tplc="015447E2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8">
    <w:nsid w:val="7A625E4F"/>
    <w:multiLevelType w:val="hybridMultilevel"/>
    <w:tmpl w:val="AEDE0E3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5"/>
  </w:num>
  <w:num w:numId="14">
    <w:abstractNumId w:val="14"/>
  </w:num>
  <w:num w:numId="15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1"/>
  </w:num>
  <w:num w:numId="17">
    <w:abstractNumId w:val="16"/>
  </w:num>
  <w:num w:numId="18">
    <w:abstractNumId w:val="13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47B"/>
    <w:rsid w:val="000022F7"/>
    <w:rsid w:val="000249A1"/>
    <w:rsid w:val="00031FB7"/>
    <w:rsid w:val="000527F8"/>
    <w:rsid w:val="00056BC4"/>
    <w:rsid w:val="00067B45"/>
    <w:rsid w:val="000832C3"/>
    <w:rsid w:val="0009302C"/>
    <w:rsid w:val="0009424C"/>
    <w:rsid w:val="000A092C"/>
    <w:rsid w:val="000B6A58"/>
    <w:rsid w:val="000D409C"/>
    <w:rsid w:val="000E1A12"/>
    <w:rsid w:val="00106656"/>
    <w:rsid w:val="00113365"/>
    <w:rsid w:val="00116178"/>
    <w:rsid w:val="001168DC"/>
    <w:rsid w:val="00124BE7"/>
    <w:rsid w:val="00132311"/>
    <w:rsid w:val="00140B99"/>
    <w:rsid w:val="00144883"/>
    <w:rsid w:val="001478E3"/>
    <w:rsid w:val="001534F4"/>
    <w:rsid w:val="00154F16"/>
    <w:rsid w:val="00166707"/>
    <w:rsid w:val="00191FAC"/>
    <w:rsid w:val="001A0807"/>
    <w:rsid w:val="001C44A6"/>
    <w:rsid w:val="001D1275"/>
    <w:rsid w:val="001F1E06"/>
    <w:rsid w:val="00202149"/>
    <w:rsid w:val="00242A18"/>
    <w:rsid w:val="0025021F"/>
    <w:rsid w:val="002535F8"/>
    <w:rsid w:val="002643F6"/>
    <w:rsid w:val="002A5CD0"/>
    <w:rsid w:val="002B51EC"/>
    <w:rsid w:val="002B7342"/>
    <w:rsid w:val="002D0BE6"/>
    <w:rsid w:val="002E2EEF"/>
    <w:rsid w:val="002E7030"/>
    <w:rsid w:val="002F3216"/>
    <w:rsid w:val="0031024D"/>
    <w:rsid w:val="00311975"/>
    <w:rsid w:val="00315B98"/>
    <w:rsid w:val="00324272"/>
    <w:rsid w:val="003261B0"/>
    <w:rsid w:val="0033061E"/>
    <w:rsid w:val="00331681"/>
    <w:rsid w:val="00337A90"/>
    <w:rsid w:val="00354735"/>
    <w:rsid w:val="0036576D"/>
    <w:rsid w:val="00367AA6"/>
    <w:rsid w:val="00374B4A"/>
    <w:rsid w:val="003872D7"/>
    <w:rsid w:val="0039535F"/>
    <w:rsid w:val="003B1B46"/>
    <w:rsid w:val="003D6F48"/>
    <w:rsid w:val="003E06B1"/>
    <w:rsid w:val="003E0C20"/>
    <w:rsid w:val="00433264"/>
    <w:rsid w:val="00437563"/>
    <w:rsid w:val="00442D46"/>
    <w:rsid w:val="004479ED"/>
    <w:rsid w:val="00473C52"/>
    <w:rsid w:val="004758C8"/>
    <w:rsid w:val="00485169"/>
    <w:rsid w:val="004908F9"/>
    <w:rsid w:val="004A70C6"/>
    <w:rsid w:val="004B7797"/>
    <w:rsid w:val="004C1FF3"/>
    <w:rsid w:val="004D5903"/>
    <w:rsid w:val="004E2C7C"/>
    <w:rsid w:val="004F132E"/>
    <w:rsid w:val="004F4A6E"/>
    <w:rsid w:val="0050466D"/>
    <w:rsid w:val="005058EE"/>
    <w:rsid w:val="00514D81"/>
    <w:rsid w:val="005313E1"/>
    <w:rsid w:val="00533897"/>
    <w:rsid w:val="00550EE0"/>
    <w:rsid w:val="005666B4"/>
    <w:rsid w:val="00566DB3"/>
    <w:rsid w:val="0056727F"/>
    <w:rsid w:val="0057139B"/>
    <w:rsid w:val="00583EDD"/>
    <w:rsid w:val="00585BE1"/>
    <w:rsid w:val="00592A5B"/>
    <w:rsid w:val="00592A8A"/>
    <w:rsid w:val="00595798"/>
    <w:rsid w:val="005A584C"/>
    <w:rsid w:val="005A5D9E"/>
    <w:rsid w:val="005A723D"/>
    <w:rsid w:val="005C4DDE"/>
    <w:rsid w:val="005E4169"/>
    <w:rsid w:val="005F6C73"/>
    <w:rsid w:val="00614675"/>
    <w:rsid w:val="00641D2C"/>
    <w:rsid w:val="006B1D37"/>
    <w:rsid w:val="006C467E"/>
    <w:rsid w:val="00704D5F"/>
    <w:rsid w:val="007354AE"/>
    <w:rsid w:val="00737C01"/>
    <w:rsid w:val="00754EAE"/>
    <w:rsid w:val="007563B1"/>
    <w:rsid w:val="00792289"/>
    <w:rsid w:val="007A0EE1"/>
    <w:rsid w:val="007B1173"/>
    <w:rsid w:val="007C4DF9"/>
    <w:rsid w:val="007C52F6"/>
    <w:rsid w:val="007C5AF2"/>
    <w:rsid w:val="0081291C"/>
    <w:rsid w:val="00826C85"/>
    <w:rsid w:val="00830E41"/>
    <w:rsid w:val="008320D9"/>
    <w:rsid w:val="00832CA5"/>
    <w:rsid w:val="00833F62"/>
    <w:rsid w:val="00841790"/>
    <w:rsid w:val="00843B9C"/>
    <w:rsid w:val="0084687C"/>
    <w:rsid w:val="00863CDF"/>
    <w:rsid w:val="00871405"/>
    <w:rsid w:val="008720EC"/>
    <w:rsid w:val="0087638A"/>
    <w:rsid w:val="0088065F"/>
    <w:rsid w:val="008B0B21"/>
    <w:rsid w:val="008C79E3"/>
    <w:rsid w:val="008D366D"/>
    <w:rsid w:val="008E31EF"/>
    <w:rsid w:val="009024C8"/>
    <w:rsid w:val="00905D41"/>
    <w:rsid w:val="009175A7"/>
    <w:rsid w:val="00930F2F"/>
    <w:rsid w:val="00930FFC"/>
    <w:rsid w:val="00946B11"/>
    <w:rsid w:val="0094708D"/>
    <w:rsid w:val="00952A41"/>
    <w:rsid w:val="00957536"/>
    <w:rsid w:val="00957C5A"/>
    <w:rsid w:val="00964C9E"/>
    <w:rsid w:val="00966732"/>
    <w:rsid w:val="00976058"/>
    <w:rsid w:val="009A1291"/>
    <w:rsid w:val="009B7895"/>
    <w:rsid w:val="009C305E"/>
    <w:rsid w:val="009D7820"/>
    <w:rsid w:val="009E2071"/>
    <w:rsid w:val="009F79FA"/>
    <w:rsid w:val="00A047CA"/>
    <w:rsid w:val="00A07373"/>
    <w:rsid w:val="00A20344"/>
    <w:rsid w:val="00A330B1"/>
    <w:rsid w:val="00A40EE5"/>
    <w:rsid w:val="00A51187"/>
    <w:rsid w:val="00A56B86"/>
    <w:rsid w:val="00A60C64"/>
    <w:rsid w:val="00A810CA"/>
    <w:rsid w:val="00A85DE2"/>
    <w:rsid w:val="00A921EF"/>
    <w:rsid w:val="00A97B7C"/>
    <w:rsid w:val="00AD5470"/>
    <w:rsid w:val="00AF4FF0"/>
    <w:rsid w:val="00B01209"/>
    <w:rsid w:val="00B033AD"/>
    <w:rsid w:val="00B200AC"/>
    <w:rsid w:val="00B349CF"/>
    <w:rsid w:val="00B66E20"/>
    <w:rsid w:val="00B77387"/>
    <w:rsid w:val="00B8016C"/>
    <w:rsid w:val="00B81937"/>
    <w:rsid w:val="00B84575"/>
    <w:rsid w:val="00B91837"/>
    <w:rsid w:val="00B957FF"/>
    <w:rsid w:val="00BB04E2"/>
    <w:rsid w:val="00BC1ADD"/>
    <w:rsid w:val="00BC3826"/>
    <w:rsid w:val="00BF15D4"/>
    <w:rsid w:val="00BF39E8"/>
    <w:rsid w:val="00C01135"/>
    <w:rsid w:val="00C23407"/>
    <w:rsid w:val="00C328FE"/>
    <w:rsid w:val="00C4605A"/>
    <w:rsid w:val="00C46365"/>
    <w:rsid w:val="00C50678"/>
    <w:rsid w:val="00C60419"/>
    <w:rsid w:val="00C846CB"/>
    <w:rsid w:val="00C8725D"/>
    <w:rsid w:val="00C8758B"/>
    <w:rsid w:val="00CB2CF4"/>
    <w:rsid w:val="00CB5A0F"/>
    <w:rsid w:val="00CB7E22"/>
    <w:rsid w:val="00CC2794"/>
    <w:rsid w:val="00CC5890"/>
    <w:rsid w:val="00CD71B6"/>
    <w:rsid w:val="00CD75B8"/>
    <w:rsid w:val="00CE5973"/>
    <w:rsid w:val="00CF6C27"/>
    <w:rsid w:val="00D31F80"/>
    <w:rsid w:val="00D60B89"/>
    <w:rsid w:val="00D916C9"/>
    <w:rsid w:val="00D952A3"/>
    <w:rsid w:val="00DA092C"/>
    <w:rsid w:val="00DA0DE6"/>
    <w:rsid w:val="00DB0A50"/>
    <w:rsid w:val="00DB7F0E"/>
    <w:rsid w:val="00DD06ED"/>
    <w:rsid w:val="00DD5570"/>
    <w:rsid w:val="00DD672A"/>
    <w:rsid w:val="00DF3284"/>
    <w:rsid w:val="00DF36FA"/>
    <w:rsid w:val="00DF7C6C"/>
    <w:rsid w:val="00E04BA4"/>
    <w:rsid w:val="00E078A3"/>
    <w:rsid w:val="00E11A9C"/>
    <w:rsid w:val="00E30299"/>
    <w:rsid w:val="00E40A6B"/>
    <w:rsid w:val="00E47B1B"/>
    <w:rsid w:val="00E50EF9"/>
    <w:rsid w:val="00E513DA"/>
    <w:rsid w:val="00E55621"/>
    <w:rsid w:val="00E6647B"/>
    <w:rsid w:val="00E77C76"/>
    <w:rsid w:val="00EA2566"/>
    <w:rsid w:val="00EA4EC2"/>
    <w:rsid w:val="00EC4F1F"/>
    <w:rsid w:val="00EE26BA"/>
    <w:rsid w:val="00EF766B"/>
    <w:rsid w:val="00F009B0"/>
    <w:rsid w:val="00F01727"/>
    <w:rsid w:val="00F03B0E"/>
    <w:rsid w:val="00F16C1B"/>
    <w:rsid w:val="00F17AD9"/>
    <w:rsid w:val="00F202DC"/>
    <w:rsid w:val="00F21692"/>
    <w:rsid w:val="00F40B24"/>
    <w:rsid w:val="00F666AB"/>
    <w:rsid w:val="00F8204B"/>
    <w:rsid w:val="00F8451E"/>
    <w:rsid w:val="00F92386"/>
    <w:rsid w:val="00F92B9B"/>
    <w:rsid w:val="00F97074"/>
    <w:rsid w:val="00FA5D13"/>
    <w:rsid w:val="00FB2C2F"/>
    <w:rsid w:val="00FC36C6"/>
    <w:rsid w:val="00FC6D97"/>
    <w:rsid w:val="00FD4D16"/>
    <w:rsid w:val="00FD7430"/>
    <w:rsid w:val="00FE4C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2A48456"/>
  <w15:docId w15:val="{AD9DA14F-7F4D-4421-B28C-D94A94364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D97"/>
  </w:style>
  <w:style w:type="paragraph" w:styleId="Heading1">
    <w:name w:val="heading 1"/>
    <w:basedOn w:val="Normal"/>
    <w:link w:val="Heading1Char"/>
    <w:uiPriority w:val="9"/>
    <w:qFormat/>
    <w:rsid w:val="00592A8A"/>
    <w:pPr>
      <w:keepNext/>
      <w:keepLines/>
      <w:spacing w:after="480"/>
      <w:contextualSpacing/>
      <w:jc w:val="right"/>
      <w:outlineLvl w:val="0"/>
    </w:pPr>
    <w:rPr>
      <w:rFonts w:asciiTheme="majorHAnsi" w:eastAsiaTheme="majorEastAsia" w:hAnsiTheme="majorHAnsi" w:cstheme="majorBidi"/>
      <w:b/>
      <w:bCs/>
      <w:caps/>
      <w:color w:val="2E74B5" w:themeColor="accent1" w:themeShade="BF"/>
      <w:spacing w:val="40"/>
      <w:sz w:val="60"/>
      <w:szCs w:val="60"/>
    </w:rPr>
  </w:style>
  <w:style w:type="paragraph" w:styleId="Heading2">
    <w:name w:val="heading 2"/>
    <w:basedOn w:val="Normal"/>
    <w:link w:val="Heading2Char"/>
    <w:uiPriority w:val="9"/>
    <w:unhideWhenUsed/>
    <w:qFormat/>
    <w:rsid w:val="001534F4"/>
    <w:pPr>
      <w:keepNext/>
      <w:keepLines/>
      <w:spacing w:after="20"/>
      <w:contextualSpacing/>
      <w:outlineLvl w:val="1"/>
    </w:pPr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1534F4"/>
    <w:pPr>
      <w:spacing w:after="40"/>
      <w:contextualSpacing/>
      <w:outlineLvl w:val="2"/>
    </w:pPr>
    <w:rPr>
      <w:rFonts w:asciiTheme="majorHAnsi" w:eastAsiaTheme="majorEastAsia" w:hAnsiTheme="majorHAnsi" w:cstheme="majorBidi"/>
      <w:b/>
      <w:bCs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344"/>
    <w:pPr>
      <w:keepNext/>
      <w:keepLines/>
      <w:spacing w:after="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344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EC2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EC2"/>
    <w:pPr>
      <w:keepNext/>
      <w:keepLines/>
      <w:spacing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EC2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EC2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A8A"/>
    <w:rPr>
      <w:rFonts w:asciiTheme="majorHAnsi" w:eastAsiaTheme="majorEastAsia" w:hAnsiTheme="majorHAnsi" w:cstheme="majorBidi"/>
      <w:b/>
      <w:bCs/>
      <w:caps/>
      <w:color w:val="2E74B5" w:themeColor="accent1" w:themeShade="BF"/>
      <w:spacing w:val="40"/>
      <w:sz w:val="60"/>
      <w:szCs w:val="60"/>
    </w:rPr>
  </w:style>
  <w:style w:type="character" w:customStyle="1" w:styleId="Heading2Char">
    <w:name w:val="Heading 2 Char"/>
    <w:basedOn w:val="DefaultParagraphFont"/>
    <w:link w:val="Heading2"/>
    <w:uiPriority w:val="9"/>
    <w:rsid w:val="001534F4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534F4"/>
    <w:rPr>
      <w:rFonts w:asciiTheme="majorHAnsi" w:eastAsiaTheme="majorEastAsia" w:hAnsiTheme="majorHAnsi" w:cstheme="majorBidi"/>
      <w:b/>
      <w:bCs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9175A7"/>
    <w:pPr>
      <w:spacing w:after="0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C6D97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rsid w:val="000832C3"/>
    <w:pPr>
      <w:spacing w:after="0"/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4E2C7C"/>
  </w:style>
  <w:style w:type="table" w:customStyle="1" w:styleId="TableGridLight1">
    <w:name w:val="Table Grid Light1"/>
    <w:basedOn w:val="TableNormal"/>
    <w:uiPriority w:val="40"/>
    <w:rsid w:val="00946B11"/>
    <w:pPr>
      <w:spacing w:after="0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832C3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832C3"/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F009B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009B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37C01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37C01"/>
    <w:rPr>
      <w:i/>
      <w:iCs/>
      <w:color w:val="1F4E79" w:themeColor="accent1" w:themeShade="80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FC6D97"/>
    <w:pPr>
      <w:spacing w:after="0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FC6D97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Heading1"/>
    <w:link w:val="SubtitleChar"/>
    <w:uiPriority w:val="11"/>
    <w:semiHidden/>
    <w:unhideWhenUsed/>
    <w:qFormat/>
    <w:rsid w:val="00826C85"/>
    <w:pPr>
      <w:numPr>
        <w:ilvl w:val="1"/>
      </w:numPr>
      <w:spacing w:after="160"/>
    </w:pPr>
    <w:rPr>
      <w:color w:val="5A5A5A" w:themeColor="text1" w:themeTint="A5"/>
      <w:spacing w:val="0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26C85"/>
    <w:rPr>
      <w:rFonts w:asciiTheme="majorHAnsi" w:eastAsiaTheme="majorEastAsia" w:hAnsiTheme="majorHAnsi" w:cstheme="majorBidi"/>
      <w:b/>
      <w:bCs/>
      <w:caps/>
      <w:color w:val="5A5A5A" w:themeColor="text1" w:themeTint="A5"/>
      <w:sz w:val="60"/>
      <w:szCs w:val="60"/>
    </w:rPr>
  </w:style>
  <w:style w:type="character" w:styleId="BookTitle">
    <w:name w:val="Book Title"/>
    <w:basedOn w:val="DefaultParagraphFont"/>
    <w:uiPriority w:val="33"/>
    <w:semiHidden/>
    <w:unhideWhenUsed/>
    <w:qFormat/>
    <w:rsid w:val="00F009B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37C01"/>
    <w:rPr>
      <w:b/>
      <w:bCs/>
      <w:caps w:val="0"/>
      <w:smallCaps/>
      <w:color w:val="1F4E79" w:themeColor="accent1" w:themeShade="80"/>
      <w:spacing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EC2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EC2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EA4EC2"/>
  </w:style>
  <w:style w:type="paragraph" w:styleId="BlockText">
    <w:name w:val="Block Text"/>
    <w:basedOn w:val="Normal"/>
    <w:uiPriority w:val="99"/>
    <w:semiHidden/>
    <w:unhideWhenUsed/>
    <w:rsid w:val="00826C85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EA4E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A4EC2"/>
  </w:style>
  <w:style w:type="paragraph" w:styleId="BodyText2">
    <w:name w:val="Body Text 2"/>
    <w:basedOn w:val="Normal"/>
    <w:link w:val="BodyText2Char"/>
    <w:uiPriority w:val="99"/>
    <w:semiHidden/>
    <w:unhideWhenUsed/>
    <w:rsid w:val="00EA4EC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A4EC2"/>
  </w:style>
  <w:style w:type="paragraph" w:styleId="BodyText3">
    <w:name w:val="Body Text 3"/>
    <w:basedOn w:val="Normal"/>
    <w:link w:val="BodyText3Char"/>
    <w:uiPriority w:val="99"/>
    <w:semiHidden/>
    <w:unhideWhenUsed/>
    <w:rsid w:val="00EA4EC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4EC2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A4EC2"/>
    <w:pPr>
      <w:spacing w:after="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A4EC2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A4EC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A4EC2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A4EC2"/>
    <w:pPr>
      <w:spacing w:after="4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A4EC2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A4EC2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A4EC2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A4EC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A4EC2"/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A4EC2"/>
    <w:pPr>
      <w:spacing w:after="200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EA4EC2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A4EC2"/>
  </w:style>
  <w:style w:type="table" w:customStyle="1" w:styleId="ColorfulGrid1">
    <w:name w:val="Colorful Grid1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ColorfulList1">
    <w:name w:val="Colorful List1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ColorfulShading1">
    <w:name w:val="Colorful Shading1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A4EC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4EC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4EC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4E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4EC2"/>
    <w:rPr>
      <w:b/>
      <w:bCs/>
      <w:szCs w:val="20"/>
    </w:rPr>
  </w:style>
  <w:style w:type="table" w:customStyle="1" w:styleId="DarkList1">
    <w:name w:val="Dark List1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link w:val="DateChar"/>
    <w:uiPriority w:val="10"/>
    <w:qFormat/>
    <w:rsid w:val="001F1E06"/>
    <w:pPr>
      <w:spacing w:after="200"/>
      <w:contextualSpacing/>
    </w:pPr>
    <w:rPr>
      <w:b/>
      <w:color w:val="1F4E79" w:themeColor="accent1" w:themeShade="80"/>
      <w:sz w:val="24"/>
    </w:rPr>
  </w:style>
  <w:style w:type="character" w:customStyle="1" w:styleId="DateChar">
    <w:name w:val="Date Char"/>
    <w:basedOn w:val="DefaultParagraphFont"/>
    <w:link w:val="Date"/>
    <w:uiPriority w:val="10"/>
    <w:rsid w:val="001F1E06"/>
    <w:rPr>
      <w:b/>
      <w:color w:val="1F4E79" w:themeColor="accent1" w:themeShade="80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A4EC2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A4EC2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A4EC2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A4EC2"/>
  </w:style>
  <w:style w:type="character" w:styleId="Emphasis">
    <w:name w:val="Emphasis"/>
    <w:basedOn w:val="DefaultParagraphFont"/>
    <w:uiPriority w:val="20"/>
    <w:semiHidden/>
    <w:unhideWhenUsed/>
    <w:qFormat/>
    <w:rsid w:val="00EA4EC2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EA4EC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A4EC2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A4EC2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EA4EC2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A4EC2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EA4EC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A4EC2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A4EC2"/>
    <w:rPr>
      <w:szCs w:val="20"/>
    </w:rPr>
  </w:style>
  <w:style w:type="table" w:customStyle="1" w:styleId="GridTable1Light1">
    <w:name w:val="Grid Table 1 Light1"/>
    <w:basedOn w:val="TableNormal"/>
    <w:uiPriority w:val="46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A2034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34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EC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EC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EC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EC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EA4EC2"/>
  </w:style>
  <w:style w:type="paragraph" w:styleId="HTMLAddress">
    <w:name w:val="HTML Address"/>
    <w:basedOn w:val="Normal"/>
    <w:link w:val="HTMLAddressChar"/>
    <w:uiPriority w:val="99"/>
    <w:semiHidden/>
    <w:unhideWhenUsed/>
    <w:rsid w:val="00EA4EC2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A4EC2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EA4EC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A4EC2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EA4EC2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EA4EC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EC2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EC2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EA4EC2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EA4EC2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EA4EC2"/>
    <w:rPr>
      <w:i/>
      <w:iCs/>
    </w:rPr>
  </w:style>
  <w:style w:type="character" w:styleId="Hyperlink">
    <w:name w:val="Hyperlink"/>
    <w:basedOn w:val="DefaultParagraphFont"/>
    <w:uiPriority w:val="99"/>
    <w:unhideWhenUsed/>
    <w:rsid w:val="00FC6D97"/>
    <w:rPr>
      <w:color w:val="2F5496" w:themeColor="accent5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A4EC2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A4EC2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A4EC2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A4EC2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A4EC2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A4EC2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A4EC2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A4EC2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A4EC2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A4EC2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737C01"/>
    <w:rPr>
      <w:i/>
      <w:iCs/>
      <w:color w:val="1F4E79" w:themeColor="accent1" w:themeShade="80"/>
    </w:rPr>
  </w:style>
  <w:style w:type="table" w:customStyle="1" w:styleId="LightGrid1">
    <w:name w:val="Light Grid1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customStyle="1" w:styleId="LightList1">
    <w:name w:val="Light List1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customStyle="1" w:styleId="LightShading1">
    <w:name w:val="Light Shading1"/>
    <w:basedOn w:val="TableNormal"/>
    <w:uiPriority w:val="60"/>
    <w:semiHidden/>
    <w:unhideWhenUsed/>
    <w:rsid w:val="00EA4EC2"/>
    <w:pPr>
      <w:spacing w:after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semiHidden/>
    <w:unhideWhenUsed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EA4EC2"/>
  </w:style>
  <w:style w:type="paragraph" w:styleId="List">
    <w:name w:val="List"/>
    <w:basedOn w:val="Normal"/>
    <w:uiPriority w:val="99"/>
    <w:semiHidden/>
    <w:unhideWhenUsed/>
    <w:rsid w:val="00EA4EC2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EA4EC2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EA4EC2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EA4EC2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EA4EC2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EA4EC2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A4EC2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A4EC2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A4EC2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A4EC2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A4EC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A4EC2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A4EC2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A4EC2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A4EC2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EA4EC2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A4EC2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A4EC2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A4EC2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A4EC2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EA4EC2"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rsid w:val="00EA4EC2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EA4EC2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EA4EC2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EA4EC2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EA4EC2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EA4EC2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EA4EC2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ED7D31" w:themeColor="accent2"/>
        <w:bottom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A5A5A5" w:themeColor="accent3"/>
        <w:bottom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C000" w:themeColor="accent4"/>
        <w:bottom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4472C4" w:themeColor="accent5"/>
        <w:bottom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70AD47" w:themeColor="accent6"/>
        <w:bottom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EA4EC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A4EC2"/>
    <w:rPr>
      <w:rFonts w:ascii="Consolas" w:hAnsi="Consolas"/>
      <w:szCs w:val="20"/>
    </w:rPr>
  </w:style>
  <w:style w:type="table" w:customStyle="1" w:styleId="MediumGrid11">
    <w:name w:val="Medium Grid 11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MediumGrid21">
    <w:name w:val="Medium Grid 21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customStyle="1" w:styleId="MediumList11">
    <w:name w:val="Medium List 11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A4EC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A4EC2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EA4EC2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EA4EC2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EA4EC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A4EC2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A4EC2"/>
  </w:style>
  <w:style w:type="character" w:styleId="PageNumber">
    <w:name w:val="page number"/>
    <w:basedOn w:val="DefaultParagraphFont"/>
    <w:uiPriority w:val="99"/>
    <w:semiHidden/>
    <w:unhideWhenUsed/>
    <w:rsid w:val="00EA4EC2"/>
  </w:style>
  <w:style w:type="table" w:customStyle="1" w:styleId="PlainTable11">
    <w:name w:val="Plain Table 11"/>
    <w:basedOn w:val="TableNormal"/>
    <w:uiPriority w:val="41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EA4EC2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EA4EC2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E04BA4"/>
    <w:pPr>
      <w:spacing w:before="80"/>
    </w:pPr>
    <w:tblPr>
      <w:tblStyleRowBandSize w:val="1"/>
      <w:tblStyleColBandSize w:val="1"/>
      <w:tblInd w:w="0" w:type="dxa"/>
      <w:tblCellMar>
        <w:top w:w="0" w:type="dxa"/>
        <w:left w:w="0" w:type="dxa"/>
        <w:bottom w:w="72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pPr>
        <w:wordWrap/>
        <w:spacing w:beforeLines="0" w:beforeAutospacing="0" w:afterLines="0" w:afterAutospacing="0"/>
      </w:pPr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EA4EC2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EA4EC2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A4EC2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A4EC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A4EC2"/>
  </w:style>
  <w:style w:type="paragraph" w:styleId="Signature">
    <w:name w:val="Signature"/>
    <w:basedOn w:val="Normal"/>
    <w:link w:val="SignatureChar"/>
    <w:uiPriority w:val="99"/>
    <w:semiHidden/>
    <w:unhideWhenUsed/>
    <w:rsid w:val="00EA4EC2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A4EC2"/>
  </w:style>
  <w:style w:type="character" w:styleId="Strong">
    <w:name w:val="Strong"/>
    <w:basedOn w:val="DefaultParagraphFont"/>
    <w:uiPriority w:val="22"/>
    <w:semiHidden/>
    <w:unhideWhenUsed/>
    <w:rsid w:val="00EA4EC2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EA4EC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EA4EC2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EA4EC2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A4EC2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A4EC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EA4EC2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A4EC2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A4EC2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A4EC2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EA4EC2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A4EC2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A4EC2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EA4EC2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A4EC2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A4EC2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A4EC2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A4EC2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EA4EC2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EA4EC2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EA4EC2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A4EC2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A4EC2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A4EC2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A4EC2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A4EC2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A4EC2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A4EC2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EA4EC2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A4EC2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A4EC2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A4EC2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A4EC2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A4EC2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A4EC2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A4EC2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A4EC2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A4EC2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EA4EC2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EA4EC2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A4EC2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A4EC2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A4EC2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A4EC2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A4E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EA4EC2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A4EC2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A4EC2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EA4EC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A4EC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A4EC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A4EC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A4EC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A4EC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A4EC2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A4EC2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A4EC2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A4EC2"/>
    <w:pPr>
      <w:spacing w:after="100"/>
      <w:ind w:left="1760"/>
    </w:pPr>
  </w:style>
  <w:style w:type="paragraph" w:styleId="TOCHeading">
    <w:name w:val="TOC Heading"/>
    <w:basedOn w:val="Heading1"/>
    <w:uiPriority w:val="39"/>
    <w:semiHidden/>
    <w:unhideWhenUsed/>
    <w:qFormat/>
    <w:rsid w:val="001534F4"/>
    <w:pPr>
      <w:outlineLvl w:val="9"/>
    </w:pPr>
    <w:rPr>
      <w:bCs w:val="0"/>
      <w:szCs w:val="32"/>
    </w:rPr>
  </w:style>
  <w:style w:type="paragraph" w:styleId="Revision">
    <w:name w:val="Revision"/>
    <w:hidden/>
    <w:uiPriority w:val="99"/>
    <w:semiHidden/>
    <w:rsid w:val="00A330B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0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dotmeet.cdot.in/vmeet/rak-wp2-cnd-4v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shi\AppData\Roaming\Microsoft\Templates\All%20day%20meeting%20agenda%20(form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B8E050F772C4BF696270566771F1F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2E79AA-DD8E-420B-BC98-94FB71222EAB}"/>
      </w:docPartPr>
      <w:docPartBody>
        <w:p w:rsidR="005432BC" w:rsidRDefault="00B31A2C">
          <w:pPr>
            <w:pStyle w:val="7B8E050F772C4BF696270566771F1F09"/>
          </w:pPr>
          <w:r w:rsidRPr="00A20344">
            <w:t>agenda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95DDB"/>
    <w:rsid w:val="00012546"/>
    <w:rsid w:val="00021F53"/>
    <w:rsid w:val="001C2031"/>
    <w:rsid w:val="00345EB0"/>
    <w:rsid w:val="003B5128"/>
    <w:rsid w:val="00430785"/>
    <w:rsid w:val="004E2933"/>
    <w:rsid w:val="005432BC"/>
    <w:rsid w:val="00595DDB"/>
    <w:rsid w:val="00A9683E"/>
    <w:rsid w:val="00AD7ED7"/>
    <w:rsid w:val="00B31A2C"/>
    <w:rsid w:val="00C761D0"/>
    <w:rsid w:val="00D86E4B"/>
    <w:rsid w:val="00DD5C55"/>
    <w:rsid w:val="00E3674A"/>
    <w:rsid w:val="00E81982"/>
    <w:rsid w:val="00EF5DBA"/>
    <w:rsid w:val="00F93E83"/>
    <w:rsid w:val="00FB799C"/>
    <w:rsid w:val="00FC4F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5D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B8E050F772C4BF696270566771F1F09">
    <w:name w:val="7B8E050F772C4BF696270566771F1F09"/>
    <w:rsid w:val="00EF5D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Agend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All day meeting agenda (formal).dotx</Template>
  <TotalTime>1</TotalTime>
  <Pages>1</Pages>
  <Words>152</Words>
  <Characters>849</Characters>
  <Application>Microsoft Office Word</Application>
  <DocSecurity>0</DocSecurity>
  <Lines>16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Anshika</dc:creator>
  <cp:lastModifiedBy>Windows User</cp:lastModifiedBy>
  <cp:revision>3</cp:revision>
  <cp:lastPrinted>2022-02-18T08:17:00Z</cp:lastPrinted>
  <dcterms:created xsi:type="dcterms:W3CDTF">2022-09-15T11:00:00Z</dcterms:created>
  <dcterms:modified xsi:type="dcterms:W3CDTF">2022-09-15T11:01:00Z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