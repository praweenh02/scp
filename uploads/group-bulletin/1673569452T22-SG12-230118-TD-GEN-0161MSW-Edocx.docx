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91"/>
        <w:gridCol w:w="396"/>
        <w:gridCol w:w="30"/>
        <w:gridCol w:w="3625"/>
        <w:gridCol w:w="371"/>
        <w:gridCol w:w="4026"/>
      </w:tblGrid>
      <w:tr w:rsidR="006E4ACA" w:rsidRPr="006E4ACA" w14:paraId="57C97E7B" w14:textId="77777777" w:rsidTr="001C055E">
        <w:trPr>
          <w:cantSplit/>
        </w:trPr>
        <w:tc>
          <w:tcPr>
            <w:tcW w:w="1191" w:type="dxa"/>
            <w:vMerge w:val="restart"/>
          </w:tcPr>
          <w:p w14:paraId="7A2B3638" w14:textId="77777777" w:rsidR="006E4ACA" w:rsidRPr="006E4ACA" w:rsidRDefault="006E4ACA" w:rsidP="006E4ACA">
            <w:pPr>
              <w:rPr>
                <w:sz w:val="20"/>
                <w:szCs w:val="20"/>
              </w:rPr>
            </w:pPr>
            <w:bookmarkStart w:id="0" w:name="dnum" w:colFirst="2" w:colLast="2"/>
            <w:bookmarkStart w:id="1" w:name="dsg" w:colFirst="1" w:colLast="1"/>
            <w:bookmarkStart w:id="2" w:name="dtableau"/>
            <w:bookmarkStart w:id="3" w:name="dcontact"/>
            <w:bookmarkStart w:id="4" w:name="dcontact1"/>
            <w:bookmarkStart w:id="5" w:name="dcontent1" w:colFirst="1" w:colLast="1"/>
            <w:bookmarkStart w:id="6" w:name="_Hlk98768222"/>
            <w:r w:rsidRPr="006E4ACA">
              <w:rPr>
                <w:noProof/>
              </w:rPr>
              <w:drawing>
                <wp:inline distT="0" distB="0" distL="0" distR="0" wp14:anchorId="44EA31E2" wp14:editId="678878A6">
                  <wp:extent cx="647700" cy="7048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1" w:type="dxa"/>
            <w:gridSpan w:val="3"/>
            <w:vMerge w:val="restart"/>
          </w:tcPr>
          <w:p w14:paraId="66CC0850" w14:textId="77777777" w:rsidR="006E4ACA" w:rsidRPr="006E4ACA" w:rsidRDefault="006E4ACA" w:rsidP="006E4ACA">
            <w:pPr>
              <w:rPr>
                <w:sz w:val="16"/>
                <w:szCs w:val="16"/>
              </w:rPr>
            </w:pPr>
            <w:r w:rsidRPr="006E4ACA">
              <w:rPr>
                <w:sz w:val="16"/>
                <w:szCs w:val="16"/>
              </w:rPr>
              <w:t>INTERNATIONAL TELECOMMUNICATION UNION</w:t>
            </w:r>
          </w:p>
          <w:p w14:paraId="3C67DC93" w14:textId="77777777" w:rsidR="006E4ACA" w:rsidRPr="006E4ACA" w:rsidRDefault="006E4ACA" w:rsidP="006E4ACA">
            <w:pPr>
              <w:rPr>
                <w:b/>
                <w:bCs/>
                <w:sz w:val="26"/>
                <w:szCs w:val="26"/>
              </w:rPr>
            </w:pPr>
            <w:r w:rsidRPr="006E4ACA">
              <w:rPr>
                <w:b/>
                <w:bCs/>
                <w:sz w:val="26"/>
                <w:szCs w:val="26"/>
              </w:rPr>
              <w:t>TELECOMMUNICATION</w:t>
            </w:r>
            <w:r w:rsidRPr="006E4ACA"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14:paraId="7785C260" w14:textId="77777777" w:rsidR="006E4ACA" w:rsidRPr="006E4ACA" w:rsidRDefault="006E4ACA" w:rsidP="006E4ACA">
            <w:pPr>
              <w:rPr>
                <w:sz w:val="20"/>
                <w:szCs w:val="20"/>
              </w:rPr>
            </w:pPr>
            <w:r w:rsidRPr="006E4ACA">
              <w:rPr>
                <w:sz w:val="20"/>
                <w:szCs w:val="20"/>
              </w:rPr>
              <w:t xml:space="preserve">STUDY PERIOD </w:t>
            </w:r>
            <w:bookmarkStart w:id="7" w:name="dstudyperiod"/>
            <w:r w:rsidRPr="006E4ACA">
              <w:rPr>
                <w:sz w:val="20"/>
              </w:rPr>
              <w:t>2022</w:t>
            </w:r>
            <w:r w:rsidRPr="006E4ACA">
              <w:rPr>
                <w:sz w:val="20"/>
                <w:szCs w:val="20"/>
              </w:rPr>
              <w:t>-</w:t>
            </w:r>
            <w:r w:rsidRPr="006E4ACA">
              <w:rPr>
                <w:sz w:val="20"/>
              </w:rPr>
              <w:t>2024</w:t>
            </w:r>
            <w:bookmarkEnd w:id="7"/>
          </w:p>
        </w:tc>
        <w:tc>
          <w:tcPr>
            <w:tcW w:w="4397" w:type="dxa"/>
            <w:gridSpan w:val="2"/>
            <w:vAlign w:val="center"/>
          </w:tcPr>
          <w:p w14:paraId="617EC7F2" w14:textId="73DE1A3B" w:rsidR="006E4ACA" w:rsidRPr="006E4ACA" w:rsidRDefault="006E4ACA" w:rsidP="006E4ACA">
            <w:pPr>
              <w:pStyle w:val="Docnumber"/>
            </w:pPr>
            <w:r>
              <w:t>SG12-TD</w:t>
            </w:r>
            <w:r w:rsidR="002215C8">
              <w:t>161</w:t>
            </w:r>
          </w:p>
        </w:tc>
      </w:tr>
      <w:bookmarkEnd w:id="0"/>
      <w:tr w:rsidR="006E4ACA" w:rsidRPr="006E4ACA" w14:paraId="67BC7445" w14:textId="77777777" w:rsidTr="001C055E">
        <w:trPr>
          <w:cantSplit/>
        </w:trPr>
        <w:tc>
          <w:tcPr>
            <w:tcW w:w="1191" w:type="dxa"/>
            <w:vMerge/>
          </w:tcPr>
          <w:p w14:paraId="68062047" w14:textId="77777777" w:rsidR="006E4ACA" w:rsidRPr="006E4ACA" w:rsidRDefault="006E4ACA" w:rsidP="006E4ACA">
            <w:pPr>
              <w:rPr>
                <w:smallCaps/>
                <w:sz w:val="20"/>
              </w:rPr>
            </w:pPr>
          </w:p>
        </w:tc>
        <w:tc>
          <w:tcPr>
            <w:tcW w:w="4051" w:type="dxa"/>
            <w:gridSpan w:val="3"/>
            <w:vMerge/>
          </w:tcPr>
          <w:p w14:paraId="4E113DB3" w14:textId="77777777" w:rsidR="006E4ACA" w:rsidRPr="006E4ACA" w:rsidRDefault="006E4ACA" w:rsidP="006E4ACA">
            <w:pPr>
              <w:rPr>
                <w:smallCaps/>
                <w:sz w:val="20"/>
              </w:rPr>
            </w:pPr>
          </w:p>
        </w:tc>
        <w:tc>
          <w:tcPr>
            <w:tcW w:w="4397" w:type="dxa"/>
            <w:gridSpan w:val="2"/>
          </w:tcPr>
          <w:p w14:paraId="0678EA2D" w14:textId="0C3E841F" w:rsidR="006E4ACA" w:rsidRPr="006E4ACA" w:rsidRDefault="00695847" w:rsidP="00695847">
            <w:pPr>
              <w:tabs>
                <w:tab w:val="left" w:pos="1293"/>
                <w:tab w:val="right" w:pos="4283"/>
              </w:tabs>
              <w:rPr>
                <w:b/>
                <w:bCs/>
                <w:smallCaps/>
                <w:sz w:val="28"/>
                <w:szCs w:val="28"/>
              </w:rPr>
            </w:pPr>
            <w:r>
              <w:rPr>
                <w:b/>
                <w:bCs/>
                <w:smallCaps/>
                <w:sz w:val="28"/>
                <w:szCs w:val="28"/>
              </w:rPr>
              <w:tab/>
            </w:r>
            <w:r>
              <w:rPr>
                <w:b/>
                <w:bCs/>
                <w:smallCaps/>
                <w:sz w:val="28"/>
                <w:szCs w:val="28"/>
              </w:rPr>
              <w:tab/>
            </w:r>
            <w:r w:rsidR="006E4ACA">
              <w:rPr>
                <w:b/>
                <w:bCs/>
                <w:smallCaps/>
                <w:sz w:val="28"/>
                <w:szCs w:val="28"/>
              </w:rPr>
              <w:t>STUDY GROUP 12</w:t>
            </w:r>
          </w:p>
        </w:tc>
      </w:tr>
      <w:tr w:rsidR="006E4ACA" w:rsidRPr="006E4ACA" w14:paraId="776DCF2C" w14:textId="77777777" w:rsidTr="001C055E">
        <w:trPr>
          <w:cantSplit/>
        </w:trPr>
        <w:tc>
          <w:tcPr>
            <w:tcW w:w="1191" w:type="dxa"/>
            <w:vMerge/>
            <w:tcBorders>
              <w:bottom w:val="single" w:sz="12" w:space="0" w:color="auto"/>
            </w:tcBorders>
          </w:tcPr>
          <w:p w14:paraId="43C5768C" w14:textId="77777777" w:rsidR="006E4ACA" w:rsidRPr="006E4ACA" w:rsidRDefault="006E4ACA" w:rsidP="006E4ACA">
            <w:pPr>
              <w:rPr>
                <w:b/>
                <w:bCs/>
                <w:sz w:val="26"/>
              </w:rPr>
            </w:pPr>
          </w:p>
        </w:tc>
        <w:tc>
          <w:tcPr>
            <w:tcW w:w="4051" w:type="dxa"/>
            <w:gridSpan w:val="3"/>
            <w:vMerge/>
            <w:tcBorders>
              <w:bottom w:val="single" w:sz="12" w:space="0" w:color="auto"/>
            </w:tcBorders>
          </w:tcPr>
          <w:p w14:paraId="0961BFE4" w14:textId="77777777" w:rsidR="006E4ACA" w:rsidRPr="006E4ACA" w:rsidRDefault="006E4ACA" w:rsidP="006E4ACA">
            <w:pPr>
              <w:rPr>
                <w:b/>
                <w:bCs/>
                <w:sz w:val="26"/>
              </w:rPr>
            </w:pPr>
          </w:p>
        </w:tc>
        <w:tc>
          <w:tcPr>
            <w:tcW w:w="4397" w:type="dxa"/>
            <w:gridSpan w:val="2"/>
            <w:tcBorders>
              <w:bottom w:val="single" w:sz="12" w:space="0" w:color="auto"/>
            </w:tcBorders>
            <w:vAlign w:val="center"/>
          </w:tcPr>
          <w:p w14:paraId="060B37F1" w14:textId="77777777" w:rsidR="006E4ACA" w:rsidRPr="006E4ACA" w:rsidRDefault="006E4ACA" w:rsidP="006E4ACA">
            <w:pPr>
              <w:jc w:val="right"/>
              <w:rPr>
                <w:b/>
                <w:bCs/>
                <w:sz w:val="28"/>
                <w:szCs w:val="28"/>
              </w:rPr>
            </w:pPr>
            <w:r w:rsidRPr="006E4ACA">
              <w:rPr>
                <w:b/>
                <w:bCs/>
                <w:sz w:val="28"/>
                <w:szCs w:val="28"/>
              </w:rPr>
              <w:t>Original: English</w:t>
            </w:r>
          </w:p>
        </w:tc>
      </w:tr>
      <w:tr w:rsidR="006E4ACA" w:rsidRPr="006E4ACA" w14:paraId="10D206EA" w14:textId="77777777" w:rsidTr="001C055E">
        <w:trPr>
          <w:cantSplit/>
        </w:trPr>
        <w:tc>
          <w:tcPr>
            <w:tcW w:w="1617" w:type="dxa"/>
            <w:gridSpan w:val="3"/>
          </w:tcPr>
          <w:p w14:paraId="4AB1B4C8" w14:textId="77777777" w:rsidR="006E4ACA" w:rsidRPr="006E4ACA" w:rsidRDefault="006E4ACA" w:rsidP="006E4ACA">
            <w:pPr>
              <w:rPr>
                <w:b/>
                <w:bCs/>
              </w:rPr>
            </w:pPr>
            <w:bookmarkStart w:id="8" w:name="dbluepink" w:colFirst="1" w:colLast="1"/>
            <w:bookmarkStart w:id="9" w:name="dmeeting" w:colFirst="2" w:colLast="2"/>
            <w:bookmarkEnd w:id="1"/>
            <w:r w:rsidRPr="006E4ACA">
              <w:rPr>
                <w:b/>
                <w:bCs/>
              </w:rPr>
              <w:t>Question(s):</w:t>
            </w:r>
          </w:p>
        </w:tc>
        <w:tc>
          <w:tcPr>
            <w:tcW w:w="3625" w:type="dxa"/>
          </w:tcPr>
          <w:p w14:paraId="1E7148C8" w14:textId="78A2AC6B" w:rsidR="006E4ACA" w:rsidRPr="006E4ACA" w:rsidRDefault="006E4ACA" w:rsidP="006E4ACA">
            <w:r w:rsidRPr="006E4ACA">
              <w:t>All/12</w:t>
            </w:r>
          </w:p>
        </w:tc>
        <w:tc>
          <w:tcPr>
            <w:tcW w:w="4397" w:type="dxa"/>
            <w:gridSpan w:val="2"/>
          </w:tcPr>
          <w:p w14:paraId="7B01D840" w14:textId="2EF9D2D7" w:rsidR="006E4ACA" w:rsidRPr="006E4ACA" w:rsidRDefault="006E4ACA" w:rsidP="006E4ACA">
            <w:pPr>
              <w:jc w:val="right"/>
            </w:pPr>
            <w:r w:rsidRPr="006E4ACA">
              <w:t xml:space="preserve">Geneva, </w:t>
            </w:r>
            <w:r w:rsidR="00BE5FB0">
              <w:t>18</w:t>
            </w:r>
            <w:r w:rsidRPr="006E4ACA">
              <w:t>-</w:t>
            </w:r>
            <w:r w:rsidR="00BE5FB0">
              <w:t>26</w:t>
            </w:r>
            <w:r w:rsidRPr="006E4ACA">
              <w:t xml:space="preserve"> J</w:t>
            </w:r>
            <w:r w:rsidR="00BE5FB0">
              <w:t>anuary</w:t>
            </w:r>
            <w:r w:rsidRPr="006E4ACA">
              <w:t xml:space="preserve"> 202</w:t>
            </w:r>
            <w:r w:rsidR="00BE5FB0">
              <w:t>3</w:t>
            </w:r>
          </w:p>
        </w:tc>
      </w:tr>
      <w:tr w:rsidR="006E4ACA" w:rsidRPr="006E4ACA" w14:paraId="505F0B49" w14:textId="77777777" w:rsidTr="001C055E">
        <w:trPr>
          <w:cantSplit/>
        </w:trPr>
        <w:tc>
          <w:tcPr>
            <w:tcW w:w="9639" w:type="dxa"/>
            <w:gridSpan w:val="6"/>
          </w:tcPr>
          <w:p w14:paraId="645FF5A1" w14:textId="49B9581B" w:rsidR="006E4ACA" w:rsidRPr="006E4ACA" w:rsidRDefault="006E4ACA" w:rsidP="006E4ACA">
            <w:pPr>
              <w:jc w:val="center"/>
              <w:rPr>
                <w:b/>
                <w:bCs/>
              </w:rPr>
            </w:pPr>
            <w:bookmarkStart w:id="10" w:name="ddoctype"/>
            <w:bookmarkStart w:id="11" w:name="dtitle" w:colFirst="0" w:colLast="0"/>
            <w:bookmarkEnd w:id="8"/>
            <w:bookmarkEnd w:id="9"/>
            <w:r w:rsidRPr="006E4ACA">
              <w:rPr>
                <w:b/>
                <w:bCs/>
              </w:rPr>
              <w:t>TD</w:t>
            </w:r>
          </w:p>
        </w:tc>
      </w:tr>
      <w:tr w:rsidR="006E4ACA" w:rsidRPr="006E4ACA" w14:paraId="711C7F6D" w14:textId="77777777" w:rsidTr="001C055E">
        <w:trPr>
          <w:cantSplit/>
        </w:trPr>
        <w:tc>
          <w:tcPr>
            <w:tcW w:w="1617" w:type="dxa"/>
            <w:gridSpan w:val="3"/>
          </w:tcPr>
          <w:p w14:paraId="6940DBA4" w14:textId="77777777" w:rsidR="006E4ACA" w:rsidRPr="006E4ACA" w:rsidRDefault="006E4ACA" w:rsidP="006E4ACA">
            <w:pPr>
              <w:rPr>
                <w:b/>
                <w:bCs/>
              </w:rPr>
            </w:pPr>
            <w:bookmarkStart w:id="12" w:name="dsource" w:colFirst="1" w:colLast="1"/>
            <w:bookmarkEnd w:id="10"/>
            <w:bookmarkEnd w:id="11"/>
            <w:r w:rsidRPr="006E4ACA">
              <w:rPr>
                <w:b/>
                <w:bCs/>
              </w:rPr>
              <w:t>Source:</w:t>
            </w:r>
          </w:p>
        </w:tc>
        <w:tc>
          <w:tcPr>
            <w:tcW w:w="8022" w:type="dxa"/>
            <w:gridSpan w:val="3"/>
          </w:tcPr>
          <w:p w14:paraId="78370089" w14:textId="6642CE32" w:rsidR="006E4ACA" w:rsidRPr="006E4ACA" w:rsidRDefault="006E4ACA" w:rsidP="006E4ACA">
            <w:r w:rsidRPr="006E4ACA">
              <w:t>TSB</w:t>
            </w:r>
          </w:p>
        </w:tc>
      </w:tr>
      <w:tr w:rsidR="006E4ACA" w:rsidRPr="006E4ACA" w14:paraId="0A7EFE30" w14:textId="77777777" w:rsidTr="001C055E">
        <w:trPr>
          <w:cantSplit/>
        </w:trPr>
        <w:tc>
          <w:tcPr>
            <w:tcW w:w="1617" w:type="dxa"/>
            <w:gridSpan w:val="3"/>
            <w:tcBorders>
              <w:bottom w:val="single" w:sz="8" w:space="0" w:color="auto"/>
            </w:tcBorders>
          </w:tcPr>
          <w:p w14:paraId="6D517BF2" w14:textId="77777777" w:rsidR="006E4ACA" w:rsidRPr="006E4ACA" w:rsidRDefault="006E4ACA" w:rsidP="006E4ACA">
            <w:pPr>
              <w:rPr>
                <w:b/>
                <w:bCs/>
              </w:rPr>
            </w:pPr>
            <w:bookmarkStart w:id="13" w:name="dtitle1" w:colFirst="1" w:colLast="1"/>
            <w:bookmarkEnd w:id="12"/>
            <w:r w:rsidRPr="006E4ACA">
              <w:rPr>
                <w:b/>
                <w:bCs/>
              </w:rPr>
              <w:t>Title:</w:t>
            </w:r>
          </w:p>
        </w:tc>
        <w:tc>
          <w:tcPr>
            <w:tcW w:w="8022" w:type="dxa"/>
            <w:gridSpan w:val="3"/>
            <w:tcBorders>
              <w:bottom w:val="single" w:sz="8" w:space="0" w:color="auto"/>
            </w:tcBorders>
          </w:tcPr>
          <w:p w14:paraId="6A0CDCC9" w14:textId="2BED4D40" w:rsidR="006E4ACA" w:rsidRPr="006E4ACA" w:rsidRDefault="006E4ACA" w:rsidP="006E4ACA">
            <w:r w:rsidRPr="006E4ACA">
              <w:t>Draft time plan</w:t>
            </w:r>
          </w:p>
        </w:tc>
      </w:tr>
      <w:bookmarkEnd w:id="2"/>
      <w:bookmarkEnd w:id="13"/>
      <w:tr w:rsidR="001C4B91" w:rsidRPr="00DC1148" w14:paraId="44575018" w14:textId="77777777" w:rsidTr="001C055E">
        <w:trPr>
          <w:cantSplit/>
        </w:trPr>
        <w:tc>
          <w:tcPr>
            <w:tcW w:w="158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71BDB03" w14:textId="77777777" w:rsidR="001C4B91" w:rsidRPr="00136DDD" w:rsidRDefault="001C4B91" w:rsidP="0060045D">
            <w:pPr>
              <w:rPr>
                <w:b/>
                <w:bCs/>
              </w:rPr>
            </w:pPr>
            <w:r w:rsidRPr="2149A48D">
              <w:rPr>
                <w:b/>
                <w:bCs/>
              </w:rPr>
              <w:t>Contact:</w:t>
            </w:r>
          </w:p>
        </w:tc>
        <w:tc>
          <w:tcPr>
            <w:tcW w:w="4026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62ADEF8F" w14:textId="13C4F706" w:rsidR="00DC1148" w:rsidRPr="00801B42" w:rsidRDefault="00DC1148" w:rsidP="0060045D">
            <w:r>
              <w:t>Martin Adolph</w:t>
            </w:r>
            <w:r>
              <w:br/>
              <w:t>ITU/TSB</w:t>
            </w:r>
          </w:p>
        </w:tc>
        <w:tc>
          <w:tcPr>
            <w:tcW w:w="4026" w:type="dxa"/>
            <w:tcBorders>
              <w:top w:val="single" w:sz="8" w:space="0" w:color="auto"/>
              <w:bottom w:val="single" w:sz="8" w:space="0" w:color="auto"/>
            </w:tcBorders>
          </w:tcPr>
          <w:p w14:paraId="45CC2940" w14:textId="5E7C74CF" w:rsidR="001C4B91" w:rsidRPr="00DC1148" w:rsidRDefault="001C4B91" w:rsidP="00B86602">
            <w:pPr>
              <w:tabs>
                <w:tab w:val="left" w:pos="794"/>
              </w:tabs>
              <w:rPr>
                <w:lang w:val="fr-FR"/>
              </w:rPr>
            </w:pPr>
            <w:proofErr w:type="gramStart"/>
            <w:r w:rsidRPr="00DC1148">
              <w:rPr>
                <w:lang w:val="fr-FR"/>
              </w:rPr>
              <w:t>Tel:</w:t>
            </w:r>
            <w:proofErr w:type="gramEnd"/>
            <w:r w:rsidRPr="00DC1148">
              <w:rPr>
                <w:lang w:val="fr-FR"/>
              </w:rPr>
              <w:tab/>
              <w:t>+</w:t>
            </w:r>
            <w:r w:rsidR="00DC1148" w:rsidRPr="00DC1148">
              <w:rPr>
                <w:lang w:val="fr-FR"/>
              </w:rPr>
              <w:t>41 22 730 6828</w:t>
            </w:r>
            <w:r w:rsidRPr="00DC1148">
              <w:rPr>
                <w:lang w:val="fr-FR"/>
              </w:rPr>
              <w:br/>
              <w:t>E-mail:</w:t>
            </w:r>
            <w:r w:rsidRPr="00DC1148">
              <w:rPr>
                <w:lang w:val="fr-FR"/>
              </w:rPr>
              <w:tab/>
            </w:r>
            <w:hyperlink r:id="rId12" w:history="1">
              <w:r w:rsidR="00DC1148" w:rsidRPr="00774AEE">
                <w:rPr>
                  <w:rStyle w:val="Hyperlink"/>
                  <w:lang w:val="fr-FR"/>
                </w:rPr>
                <w:t>martin.adolph@itu.int</w:t>
              </w:r>
            </w:hyperlink>
          </w:p>
        </w:tc>
      </w:tr>
      <w:bookmarkEnd w:id="3"/>
      <w:bookmarkEnd w:id="4"/>
      <w:bookmarkEnd w:id="5"/>
    </w:tbl>
    <w:p w14:paraId="001CA3C9" w14:textId="77777777" w:rsidR="00DB0706" w:rsidRPr="00DC1148" w:rsidRDefault="00DB0706" w:rsidP="0089088E"/>
    <w:tbl>
      <w:tblPr>
        <w:tblW w:w="9639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88"/>
        <w:gridCol w:w="8051"/>
      </w:tblGrid>
      <w:tr w:rsidR="0089088E" w:rsidRPr="00136DDD" w14:paraId="101F633C" w14:textId="77777777" w:rsidTr="004646F1">
        <w:trPr>
          <w:cantSplit/>
        </w:trPr>
        <w:tc>
          <w:tcPr>
            <w:tcW w:w="1588" w:type="dxa"/>
          </w:tcPr>
          <w:p w14:paraId="65C41448" w14:textId="77777777" w:rsidR="0089088E" w:rsidRPr="00DC1148" w:rsidRDefault="0089088E" w:rsidP="005976A1">
            <w:pPr>
              <w:rPr>
                <w:b/>
                <w:bCs/>
              </w:rPr>
            </w:pPr>
            <w:r w:rsidRPr="00DC1148">
              <w:rPr>
                <w:b/>
                <w:bCs/>
              </w:rPr>
              <w:t>Abstract:</w:t>
            </w:r>
          </w:p>
        </w:tc>
        <w:tc>
          <w:tcPr>
            <w:tcW w:w="8051" w:type="dxa"/>
          </w:tcPr>
          <w:p w14:paraId="2E4B0C30" w14:textId="15BB1E5B" w:rsidR="0089088E" w:rsidRPr="00DC1148" w:rsidRDefault="00DC1148" w:rsidP="00397713">
            <w:pPr>
              <w:pStyle w:val="TSBHeaderSummary"/>
            </w:pPr>
            <w:r w:rsidRPr="00DC1148">
              <w:t xml:space="preserve">Draft time plan of the meeting of ITU-T Study Group 12 (SG12), Geneva, </w:t>
            </w:r>
            <w:r w:rsidR="00BE5FB0">
              <w:t>18</w:t>
            </w:r>
            <w:r w:rsidR="00BC5E11">
              <w:noBreakHyphen/>
            </w:r>
            <w:r w:rsidR="00BE5FB0">
              <w:t>26</w:t>
            </w:r>
            <w:r w:rsidR="00BC5E11">
              <w:t> </w:t>
            </w:r>
            <w:r w:rsidRPr="00DC1148">
              <w:t>J</w:t>
            </w:r>
            <w:r w:rsidR="00BE5FB0">
              <w:t>anuary</w:t>
            </w:r>
            <w:r w:rsidRPr="00DC1148">
              <w:t xml:space="preserve"> 202</w:t>
            </w:r>
            <w:r w:rsidR="00BE5FB0">
              <w:t>3</w:t>
            </w:r>
            <w:r w:rsidRPr="00DC1148">
              <w:t>.</w:t>
            </w:r>
          </w:p>
        </w:tc>
      </w:tr>
    </w:tbl>
    <w:bookmarkEnd w:id="6"/>
    <w:p w14:paraId="10DBFF43" w14:textId="3B6A554B" w:rsidR="00DF466B" w:rsidRDefault="00DF466B" w:rsidP="00DF466B">
      <w:r w:rsidRPr="00103316">
        <w:t xml:space="preserve">This document gives the </w:t>
      </w:r>
      <w:r w:rsidR="00DC1148">
        <w:t>time</w:t>
      </w:r>
      <w:r w:rsidRPr="00103316">
        <w:t xml:space="preserve"> plan for this meeting of SG12</w:t>
      </w:r>
      <w:r w:rsidR="00DC1148">
        <w:t xml:space="preserve"> (physical meeting with remote participation)</w:t>
      </w:r>
      <w:r w:rsidRPr="00103316">
        <w:t xml:space="preserve">. It will be updated as necessary. </w:t>
      </w:r>
    </w:p>
    <w:p w14:paraId="62DC610A" w14:textId="1ABDCC19" w:rsidR="00DF466B" w:rsidRDefault="00DF466B" w:rsidP="00DF466B">
      <w:r>
        <w:t xml:space="preserve">Please see </w:t>
      </w:r>
      <w:hyperlink r:id="rId13" w:history="1">
        <w:r w:rsidRPr="00774AEE">
          <w:rPr>
            <w:rStyle w:val="Hyperlink"/>
          </w:rPr>
          <w:t>https://www.itu.int/net4/events/Meetings/TodayT</w:t>
        </w:r>
      </w:hyperlink>
      <w:r>
        <w:t xml:space="preserve"> for meeting room information and </w:t>
      </w:r>
      <w:hyperlink r:id="rId14" w:anchor="/E-meetings" w:history="1">
        <w:r w:rsidRPr="00774AEE">
          <w:rPr>
            <w:rStyle w:val="Hyperlink"/>
          </w:rPr>
          <w:t>https://www.itu.int/myworkspace/#/E-meetings</w:t>
        </w:r>
      </w:hyperlink>
      <w:r>
        <w:t xml:space="preserve"> for remote participation</w:t>
      </w:r>
      <w:r w:rsidR="0073571B">
        <w:t xml:space="preserve"> </w:t>
      </w:r>
      <w:r w:rsidR="00DC1148">
        <w:t xml:space="preserve">information </w:t>
      </w:r>
      <w:r w:rsidR="0073571B">
        <w:t>(all sessions)</w:t>
      </w:r>
      <w:r w:rsidRPr="00103316">
        <w:t>.</w:t>
      </w:r>
    </w:p>
    <w:p w14:paraId="3B83A336" w14:textId="77777777" w:rsidR="00DF466B" w:rsidRPr="00103316" w:rsidRDefault="00DF466B" w:rsidP="00DF466B"/>
    <w:p w14:paraId="44191BA5" w14:textId="77777777" w:rsidR="00DF466B" w:rsidRPr="00334B37" w:rsidRDefault="00DF466B" w:rsidP="00DF466B">
      <w:pPr>
        <w:rPr>
          <w:b/>
          <w:bCs/>
        </w:rPr>
      </w:pPr>
      <w:r w:rsidRPr="00334B37">
        <w:rPr>
          <w:b/>
          <w:bCs/>
        </w:rPr>
        <w:t>Notes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"/>
        <w:gridCol w:w="9313"/>
      </w:tblGrid>
      <w:tr w:rsidR="00DF466B" w:rsidRPr="00334B37" w14:paraId="72BBDB36" w14:textId="77777777" w:rsidTr="00CA67CC">
        <w:trPr>
          <w:jc w:val="center"/>
        </w:trPr>
        <w:tc>
          <w:tcPr>
            <w:tcW w:w="0" w:type="auto"/>
            <w:shd w:val="clear" w:color="auto" w:fill="FFFF00"/>
          </w:tcPr>
          <w:p w14:paraId="1246584B" w14:textId="77777777" w:rsidR="00DF466B" w:rsidRPr="00242F8A" w:rsidRDefault="00DF466B" w:rsidP="00CA67CC">
            <w:pPr>
              <w:pStyle w:val="Tabletext"/>
              <w:rPr>
                <w:color w:val="FF0000"/>
              </w:rPr>
            </w:pPr>
          </w:p>
        </w:tc>
        <w:tc>
          <w:tcPr>
            <w:tcW w:w="0" w:type="auto"/>
            <w:shd w:val="clear" w:color="auto" w:fill="FFFF00"/>
          </w:tcPr>
          <w:p w14:paraId="2FB5F66F" w14:textId="03560AD3" w:rsidR="00DF466B" w:rsidRPr="00334B37" w:rsidRDefault="00DF466B" w:rsidP="00CA67CC">
            <w:pPr>
              <w:pStyle w:val="Tabletext"/>
            </w:pPr>
            <w:r w:rsidRPr="00510011">
              <w:rPr>
                <w:highlight w:val="yellow"/>
              </w:rPr>
              <w:t>All times in CET (Geneva) (UTC +</w:t>
            </w:r>
            <w:r w:rsidR="002215C8">
              <w:rPr>
                <w:highlight w:val="yellow"/>
              </w:rPr>
              <w:t>1</w:t>
            </w:r>
            <w:r w:rsidRPr="00510011">
              <w:rPr>
                <w:highlight w:val="yellow"/>
              </w:rPr>
              <w:t>)</w:t>
            </w:r>
          </w:p>
        </w:tc>
      </w:tr>
      <w:tr w:rsidR="00DF466B" w:rsidRPr="00334B37" w14:paraId="4D13B142" w14:textId="77777777" w:rsidTr="00CA67CC">
        <w:trPr>
          <w:jc w:val="center"/>
        </w:trPr>
        <w:tc>
          <w:tcPr>
            <w:tcW w:w="0" w:type="auto"/>
          </w:tcPr>
          <w:p w14:paraId="2BD58D1F" w14:textId="1810A224" w:rsidR="00DF466B" w:rsidRPr="00242F8A" w:rsidRDefault="004E56EB" w:rsidP="00CA67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0" w:type="auto"/>
          </w:tcPr>
          <w:p w14:paraId="3A93A452" w14:textId="7172B8CA" w:rsidR="00DF466B" w:rsidRPr="00334B37" w:rsidRDefault="00C06620" w:rsidP="00CA67CC">
            <w:pPr>
              <w:pStyle w:val="Tabletext"/>
            </w:pPr>
            <w:r w:rsidRPr="00C06620">
              <w:t xml:space="preserve">Welcome of new SG12 participants and tour of ITU premises: </w:t>
            </w:r>
            <w:r w:rsidR="00BE5FB0">
              <w:t>18</w:t>
            </w:r>
            <w:r w:rsidR="006E4ACA">
              <w:t xml:space="preserve"> J</w:t>
            </w:r>
            <w:r w:rsidR="00BE5FB0">
              <w:t>anuary</w:t>
            </w:r>
            <w:r w:rsidR="006E4ACA">
              <w:t xml:space="preserve">, </w:t>
            </w:r>
            <w:r w:rsidR="00BE5FB0">
              <w:t>090</w:t>
            </w:r>
            <w:r w:rsidRPr="00C06620">
              <w:t>0-</w:t>
            </w:r>
            <w:r w:rsidR="00BE5FB0">
              <w:t>093</w:t>
            </w:r>
            <w:r w:rsidRPr="00C06620">
              <w:t>0. Meeting place: reception desk/</w:t>
            </w:r>
            <w:proofErr w:type="spellStart"/>
            <w:r w:rsidRPr="00C06620">
              <w:t>Montbrillant</w:t>
            </w:r>
            <w:proofErr w:type="spellEnd"/>
            <w:r w:rsidRPr="00C06620">
              <w:t xml:space="preserve"> building</w:t>
            </w:r>
          </w:p>
        </w:tc>
      </w:tr>
      <w:tr w:rsidR="004E56EB" w:rsidRPr="00334B37" w14:paraId="07A95046" w14:textId="77777777" w:rsidTr="00CA67CC">
        <w:trPr>
          <w:jc w:val="center"/>
        </w:trPr>
        <w:tc>
          <w:tcPr>
            <w:tcW w:w="0" w:type="auto"/>
          </w:tcPr>
          <w:p w14:paraId="0101980F" w14:textId="5128FECE" w:rsidR="004E56EB" w:rsidRDefault="004E56EB" w:rsidP="00CA67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0" w:type="auto"/>
          </w:tcPr>
          <w:p w14:paraId="35332F46" w14:textId="0E0AF398" w:rsidR="004E56EB" w:rsidRPr="00C06620" w:rsidRDefault="004E56EB" w:rsidP="00CA67CC">
            <w:pPr>
              <w:pStyle w:val="Tabletext"/>
            </w:pPr>
            <w:r>
              <w:t>Opening SG plenary: 18 January, 0930, followed by WP/12 opening plenaries and Q1/12</w:t>
            </w:r>
          </w:p>
        </w:tc>
      </w:tr>
      <w:tr w:rsidR="00DF466B" w:rsidRPr="00334B37" w14:paraId="0C61F883" w14:textId="77777777" w:rsidTr="00CA67CC">
        <w:trPr>
          <w:jc w:val="center"/>
        </w:trPr>
        <w:tc>
          <w:tcPr>
            <w:tcW w:w="0" w:type="auto"/>
          </w:tcPr>
          <w:p w14:paraId="07841828" w14:textId="77777777" w:rsidR="00DF466B" w:rsidRDefault="00DF466B" w:rsidP="00CA67CC">
            <w:pPr>
              <w:pStyle w:val="Tabletext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0" w:type="auto"/>
          </w:tcPr>
          <w:p w14:paraId="719F6E93" w14:textId="60986309" w:rsidR="00DF466B" w:rsidRDefault="00C06620" w:rsidP="00CA67CC">
            <w:pPr>
              <w:pStyle w:val="Tabletext"/>
            </w:pPr>
            <w:r w:rsidRPr="00C06620">
              <w:t xml:space="preserve">SG12 orientation session for newcomers &amp; discussion with SG12 management: </w:t>
            </w:r>
            <w:r w:rsidR="00BE5FB0">
              <w:t>18</w:t>
            </w:r>
            <w:r w:rsidR="006E4ACA">
              <w:t xml:space="preserve"> </w:t>
            </w:r>
            <w:r w:rsidR="00BE5FB0">
              <w:t>January</w:t>
            </w:r>
            <w:r w:rsidR="006E4ACA">
              <w:t xml:space="preserve">, </w:t>
            </w:r>
            <w:r w:rsidRPr="00C06620">
              <w:t>1300-1400</w:t>
            </w:r>
          </w:p>
        </w:tc>
      </w:tr>
      <w:tr w:rsidR="00DF466B" w:rsidRPr="00334B37" w14:paraId="7AFA63BA" w14:textId="77777777" w:rsidTr="00CA67CC">
        <w:trPr>
          <w:jc w:val="center"/>
        </w:trPr>
        <w:tc>
          <w:tcPr>
            <w:tcW w:w="0" w:type="auto"/>
          </w:tcPr>
          <w:p w14:paraId="25877DDA" w14:textId="77777777" w:rsidR="00DF466B" w:rsidRPr="00242F8A" w:rsidRDefault="00DF466B" w:rsidP="00CA67CC">
            <w:pPr>
              <w:pStyle w:val="Tabletext"/>
              <w:rPr>
                <w:color w:val="FF0000"/>
              </w:rPr>
            </w:pPr>
            <w:r w:rsidRPr="00242F8A">
              <w:rPr>
                <w:color w:val="FF0000"/>
              </w:rPr>
              <w:t>3</w:t>
            </w:r>
          </w:p>
        </w:tc>
        <w:tc>
          <w:tcPr>
            <w:tcW w:w="0" w:type="auto"/>
          </w:tcPr>
          <w:p w14:paraId="59F3D9E1" w14:textId="7988C9BA" w:rsidR="00DF466B" w:rsidRPr="00334B37" w:rsidRDefault="00DF466B" w:rsidP="00CA67CC">
            <w:pPr>
              <w:pStyle w:val="Tabletext"/>
            </w:pPr>
            <w:r>
              <w:t xml:space="preserve">Joint session: Qs 7, </w:t>
            </w:r>
            <w:r w:rsidR="00BE5FB0">
              <w:t>12 and 13/12</w:t>
            </w:r>
            <w:r w:rsidR="0073571B">
              <w:t xml:space="preserve"> </w:t>
            </w:r>
            <w:r>
              <w:t>on work item</w:t>
            </w:r>
            <w:r w:rsidR="00BE5FB0">
              <w:t xml:space="preserve"> E.AIQ (Q12/12)</w:t>
            </w:r>
            <w:r w:rsidR="002215C8">
              <w:t>: 19 January, 1300-1400</w:t>
            </w:r>
          </w:p>
        </w:tc>
      </w:tr>
      <w:tr w:rsidR="00DF466B" w:rsidRPr="00334B37" w14:paraId="5BDCF4DC" w14:textId="77777777" w:rsidTr="00CA67CC">
        <w:trPr>
          <w:jc w:val="center"/>
        </w:trPr>
        <w:tc>
          <w:tcPr>
            <w:tcW w:w="0" w:type="auto"/>
          </w:tcPr>
          <w:p w14:paraId="72D0D259" w14:textId="77777777" w:rsidR="00DF466B" w:rsidRPr="00242F8A" w:rsidRDefault="00DF466B" w:rsidP="00CA67CC">
            <w:pPr>
              <w:pStyle w:val="Tabletext"/>
              <w:rPr>
                <w:color w:val="FF0000"/>
              </w:rPr>
            </w:pPr>
            <w:r w:rsidRPr="00242F8A">
              <w:rPr>
                <w:color w:val="FF0000"/>
              </w:rPr>
              <w:t>4</w:t>
            </w:r>
          </w:p>
        </w:tc>
        <w:tc>
          <w:tcPr>
            <w:tcW w:w="0" w:type="auto"/>
          </w:tcPr>
          <w:p w14:paraId="5022A33B" w14:textId="48EC6CC3" w:rsidR="00DF466B" w:rsidRPr="00334B37" w:rsidRDefault="0073571B" w:rsidP="00CA67CC">
            <w:pPr>
              <w:pStyle w:val="Tabletext"/>
            </w:pPr>
            <w:r w:rsidRPr="00C72CD0">
              <w:t xml:space="preserve">Closing SG plenary: </w:t>
            </w:r>
            <w:r w:rsidR="00BE5FB0">
              <w:t>26</w:t>
            </w:r>
            <w:r>
              <w:t xml:space="preserve"> J</w:t>
            </w:r>
            <w:r w:rsidR="00BE5FB0">
              <w:t>anuary</w:t>
            </w:r>
            <w:r>
              <w:t>, 0900-1200 and 1330-1630 (if needed)</w:t>
            </w:r>
          </w:p>
        </w:tc>
      </w:tr>
    </w:tbl>
    <w:p w14:paraId="3604747F" w14:textId="77777777" w:rsidR="00DF466B" w:rsidRPr="00E91E62" w:rsidRDefault="00DF466B" w:rsidP="00DF466B"/>
    <w:p w14:paraId="6B4A1F40" w14:textId="77777777" w:rsidR="00DF466B" w:rsidRDefault="00DF466B" w:rsidP="00DF466B">
      <w:pPr>
        <w:sectPr w:rsidR="00DF466B" w:rsidSect="006E4ACA">
          <w:headerReference w:type="default" r:id="rId15"/>
          <w:footerReference w:type="even" r:id="rId16"/>
          <w:headerReference w:type="first" r:id="rId17"/>
          <w:pgSz w:w="11907" w:h="16840"/>
          <w:pgMar w:top="1417" w:right="1134" w:bottom="1417" w:left="1134" w:header="720" w:footer="720" w:gutter="0"/>
          <w:cols w:space="720"/>
          <w:titlePg/>
          <w:docGrid w:linePitch="326"/>
        </w:sectPr>
      </w:pPr>
    </w:p>
    <w:tbl>
      <w:tblPr>
        <w:tblW w:w="49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6"/>
        <w:gridCol w:w="388"/>
        <w:gridCol w:w="388"/>
        <w:gridCol w:w="388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0"/>
        <w:gridCol w:w="387"/>
        <w:gridCol w:w="387"/>
        <w:gridCol w:w="387"/>
        <w:gridCol w:w="387"/>
        <w:gridCol w:w="387"/>
        <w:gridCol w:w="387"/>
        <w:gridCol w:w="387"/>
        <w:gridCol w:w="6"/>
      </w:tblGrid>
      <w:tr w:rsidR="00DF466B" w:rsidRPr="00667372" w14:paraId="379F4F85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159DD3A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CCD194" w14:textId="673A85DB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Cs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Cs/>
                <w:sz w:val="16"/>
                <w:szCs w:val="16"/>
              </w:rPr>
              <w:t xml:space="preserve">Monday, </w:t>
            </w:r>
            <w:r w:rsidR="00681339">
              <w:rPr>
                <w:rFonts w:asciiTheme="minorHAnsi" w:hAnsiTheme="minorHAnsi"/>
                <w:bCs/>
                <w:sz w:val="16"/>
                <w:szCs w:val="16"/>
              </w:rPr>
              <w:t>1</w:t>
            </w:r>
            <w:r>
              <w:rPr>
                <w:rFonts w:asciiTheme="minorHAnsi" w:hAnsiTheme="minorHAnsi"/>
                <w:bCs/>
                <w:sz w:val="16"/>
                <w:szCs w:val="16"/>
              </w:rPr>
              <w:t>6 J</w:t>
            </w:r>
            <w:r w:rsidR="00681339">
              <w:rPr>
                <w:rFonts w:asciiTheme="minorHAnsi" w:hAnsiTheme="minorHAnsi"/>
                <w:bCs/>
                <w:sz w:val="16"/>
                <w:szCs w:val="16"/>
              </w:rPr>
              <w:t>a</w:t>
            </w:r>
            <w:r>
              <w:rPr>
                <w:rFonts w:asciiTheme="minorHAnsi" w:hAnsiTheme="minorHAnsi"/>
                <w:bCs/>
                <w:sz w:val="16"/>
                <w:szCs w:val="16"/>
              </w:rPr>
              <w:t>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9111E6" w14:textId="67FDC269" w:rsidR="00DF466B" w:rsidRPr="00681339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Cs/>
                <w:sz w:val="16"/>
                <w:szCs w:val="16"/>
              </w:rPr>
            </w:pPr>
            <w:r w:rsidRPr="00681339">
              <w:rPr>
                <w:rFonts w:asciiTheme="minorHAnsi" w:hAnsiTheme="minorHAnsi"/>
                <w:bCs/>
                <w:sz w:val="16"/>
                <w:szCs w:val="16"/>
              </w:rPr>
              <w:t xml:space="preserve">Tuesday, </w:t>
            </w:r>
            <w:r w:rsidR="00681339">
              <w:rPr>
                <w:rFonts w:asciiTheme="minorHAnsi" w:hAnsiTheme="minorHAnsi"/>
                <w:bCs/>
                <w:sz w:val="16"/>
                <w:szCs w:val="16"/>
              </w:rPr>
              <w:t>1</w:t>
            </w:r>
            <w:r w:rsidRPr="00681339">
              <w:rPr>
                <w:rFonts w:asciiTheme="minorHAnsi" w:hAnsiTheme="minorHAnsi"/>
                <w:bCs/>
                <w:sz w:val="16"/>
                <w:szCs w:val="16"/>
              </w:rPr>
              <w:t>7 J</w:t>
            </w:r>
            <w:r w:rsidR="00681339">
              <w:rPr>
                <w:rFonts w:asciiTheme="minorHAnsi" w:hAnsiTheme="minorHAnsi"/>
                <w:bCs/>
                <w:sz w:val="16"/>
                <w:szCs w:val="16"/>
              </w:rPr>
              <w:t>a</w:t>
            </w:r>
            <w:r w:rsidRPr="00681339">
              <w:rPr>
                <w:rFonts w:asciiTheme="minorHAnsi" w:hAnsiTheme="minorHAnsi"/>
                <w:bCs/>
                <w:sz w:val="16"/>
                <w:szCs w:val="16"/>
              </w:rPr>
              <w:t>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689D69" w14:textId="1AA5CC3D" w:rsidR="00DF466B" w:rsidRPr="008B73A9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B73A9">
              <w:rPr>
                <w:rFonts w:asciiTheme="minorHAnsi" w:hAnsiTheme="minorHAnsi"/>
                <w:b/>
                <w:sz w:val="16"/>
                <w:szCs w:val="16"/>
              </w:rPr>
              <w:t xml:space="preserve">Wednesday, </w:t>
            </w:r>
            <w:r w:rsidR="00681339">
              <w:rPr>
                <w:rFonts w:asciiTheme="minorHAnsi" w:hAnsiTheme="minorHAnsi"/>
                <w:b/>
                <w:sz w:val="16"/>
                <w:szCs w:val="16"/>
              </w:rPr>
              <w:t>1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8 J</w:t>
            </w:r>
            <w:r w:rsidR="00681339">
              <w:rPr>
                <w:rFonts w:asciiTheme="minorHAnsi" w:hAnsiTheme="minorHAnsi"/>
                <w:b/>
                <w:bCs/>
                <w:sz w:val="16"/>
                <w:szCs w:val="16"/>
              </w:rPr>
              <w:t>a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6BC4D2" w14:textId="49009B53" w:rsidR="00DF466B" w:rsidRPr="008B73A9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B73A9">
              <w:rPr>
                <w:rFonts w:asciiTheme="minorHAnsi" w:hAnsiTheme="minorHAnsi"/>
                <w:b/>
                <w:sz w:val="16"/>
                <w:szCs w:val="16"/>
              </w:rPr>
              <w:t xml:space="preserve">Thursday, </w:t>
            </w:r>
            <w:r w:rsidR="00681339">
              <w:rPr>
                <w:rFonts w:asciiTheme="minorHAnsi" w:hAnsiTheme="minorHAnsi"/>
                <w:b/>
                <w:sz w:val="16"/>
                <w:szCs w:val="16"/>
              </w:rPr>
              <w:t>1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9 J</w:t>
            </w:r>
            <w:r w:rsidR="00681339">
              <w:rPr>
                <w:rFonts w:asciiTheme="minorHAnsi" w:hAnsiTheme="minorHAnsi"/>
                <w:b/>
                <w:bCs/>
                <w:sz w:val="16"/>
                <w:szCs w:val="16"/>
              </w:rPr>
              <w:t>a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6A99E8" w14:textId="4F82CCFF" w:rsidR="00DF466B" w:rsidRPr="008B73A9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B73A9">
              <w:rPr>
                <w:rFonts w:asciiTheme="minorHAnsi" w:hAnsiTheme="minorHAnsi"/>
                <w:b/>
                <w:sz w:val="16"/>
                <w:szCs w:val="16"/>
              </w:rPr>
              <w:t xml:space="preserve">Friday, </w:t>
            </w:r>
            <w:r w:rsidR="00681339">
              <w:rPr>
                <w:rFonts w:asciiTheme="minorHAnsi" w:hAnsiTheme="minorHAnsi"/>
                <w:b/>
                <w:bCs/>
                <w:sz w:val="16"/>
                <w:szCs w:val="16"/>
              </w:rPr>
              <w:t>2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0</w:t>
            </w:r>
            <w:r w:rsidRPr="008B73A9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J</w:t>
            </w:r>
            <w:r w:rsidR="00681339">
              <w:rPr>
                <w:rFonts w:asciiTheme="minorHAnsi" w:hAnsiTheme="minorHAnsi"/>
                <w:b/>
                <w:bCs/>
                <w:sz w:val="16"/>
                <w:szCs w:val="16"/>
              </w:rPr>
              <w:t>a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n</w:t>
            </w:r>
          </w:p>
        </w:tc>
      </w:tr>
      <w:tr w:rsidR="00681339" w:rsidRPr="00667372" w14:paraId="32BC4D88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A6D1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BF7178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14E03F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FBBD0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C8E9CC3" w14:textId="77777777" w:rsidR="00DF466B" w:rsidRPr="00667372" w:rsidRDefault="00DF466B" w:rsidP="00CA67CC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59CB087A" wp14:editId="5D110E94">
                  <wp:extent cx="160867" cy="132010"/>
                  <wp:effectExtent l="0" t="0" r="0" b="1905"/>
                  <wp:docPr id="1" name="Picture 1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620D70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4E620D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8727F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B14B6E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4B967C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7CE148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7F76354" w14:textId="77777777" w:rsidR="00DF466B" w:rsidRPr="00667372" w:rsidRDefault="00DF466B" w:rsidP="00CA67CC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726930EF" wp14:editId="4887339D">
                  <wp:extent cx="160867" cy="132010"/>
                  <wp:effectExtent l="0" t="0" r="0" b="1905"/>
                  <wp:docPr id="2" name="Picture 2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8AA5BE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A94138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BD992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DA8493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C0DFF6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00CCBC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5F20FDF" w14:textId="77777777" w:rsidR="00DF466B" w:rsidRPr="00667372" w:rsidRDefault="00DF466B" w:rsidP="00CA67CC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05D3F25E" wp14:editId="2F05BBF1">
                  <wp:extent cx="160867" cy="132010"/>
                  <wp:effectExtent l="0" t="0" r="0" b="1905"/>
                  <wp:docPr id="3" name="Picture 3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257A68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79CF5B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8C4C4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057DB1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57D1F9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C3248C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01E374E" w14:textId="77777777" w:rsidR="00DF466B" w:rsidRPr="00667372" w:rsidRDefault="00DF466B" w:rsidP="00CA67CC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0A07E472" wp14:editId="6BD39F5C">
                  <wp:extent cx="160867" cy="132010"/>
                  <wp:effectExtent l="0" t="0" r="0" b="1905"/>
                  <wp:docPr id="4" name="Picture 4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23C9CB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A54786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9C37D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5185D2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2BA4D7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03A1C0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0521DEC" w14:textId="77777777" w:rsidR="00DF466B" w:rsidRPr="00667372" w:rsidRDefault="00DF466B" w:rsidP="00CA67CC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3095843C" wp14:editId="72FEB65A">
                  <wp:extent cx="160867" cy="132010"/>
                  <wp:effectExtent l="0" t="0" r="0" b="1905"/>
                  <wp:docPr id="5" name="Picture 5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952B75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55108F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D266B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</w:tr>
      <w:tr w:rsidR="004E56EB" w:rsidRPr="00667372" w14:paraId="3CF3A8F0" w14:textId="77777777" w:rsidTr="004E56EB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CF7315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 xml:space="preserve">SG12 </w:t>
            </w:r>
            <w:proofErr w:type="spellStart"/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C0B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C5F3A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220C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50E9A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1FB64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9FC39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1203C5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B8D64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19D3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F81F24" w14:textId="1A6C36FD" w:rsidR="00DF466B" w:rsidRPr="006D1279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CF86B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6FDDC4" w14:textId="49E612CE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B8664" w14:textId="0D748384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7F6A2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8C42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522A8993" w14:textId="21756FCE" w:rsidR="00DF466B" w:rsidRPr="00667372" w:rsidRDefault="0068133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  <w:r w:rsidR="004E56EB"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CB23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7E558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3080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790B4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7B1945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5356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FBD2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78C60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50F4B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C9277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FBB3E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532980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FF84A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9116B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225E9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9313C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9B1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CF164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9721A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597A53ED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64A13A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1D79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17E27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57D4B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87155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4992C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919C5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267AB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3F57A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13C92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191C0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546B1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9C4C1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1EAFF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5192B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77333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F593C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32693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A766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9D6C6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55096E" w14:textId="2C729568" w:rsidR="00DF466B" w:rsidRPr="00667372" w:rsidRDefault="0068133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57A28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028EF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33CB5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0B824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91727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E16AE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CE8BF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DD369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4E65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86B35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9AC88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AC3A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0169E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48F3F9" w14:textId="139F7ADB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C4799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11570D20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44F2876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Q2/12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1989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87C3B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6BAAF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8B29C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CFE71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E1C8D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E34F8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DC87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AFD3C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5D01C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A839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361BC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D493C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365A0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816A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FAF92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348B1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C8768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77E0F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FE98B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343E7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4CA98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11817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A11DC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144A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B4565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61625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06341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92EB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51426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6E085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41F88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E7F224" w14:textId="3160ABED" w:rsidR="00DF466B" w:rsidRPr="00667372" w:rsidRDefault="00CE1B9F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41112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73C5A0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49CB04E7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15283C2" w14:textId="08DD03B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WP1/12 </w:t>
            </w:r>
            <w:proofErr w:type="spellStart"/>
            <w:r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593E0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56CF84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63DE50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5450FF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B4075F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BC552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1D8D4A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C23A0E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A13B0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12104B" w14:textId="77777777" w:rsidR="00681339" w:rsidRPr="00667372" w:rsidRDefault="00681339" w:rsidP="00185913">
            <w:pPr>
              <w:spacing w:before="40" w:after="40"/>
              <w:jc w:val="center"/>
              <w:rPr>
                <w:rFonts w:eastAsia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07E06A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39342D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936AF4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7AECDB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D5BB6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1419E7" w14:textId="0224152A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328304" w14:textId="1041A1CC" w:rsidR="00681339" w:rsidRPr="00667372" w:rsidRDefault="00681339" w:rsidP="00681339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910F5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C8569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6D11A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7D0C8FB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B2CCF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2E30E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D7278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D2C07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EED87E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42C58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B560C40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20DCC1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C181FF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A50214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4DAF95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559369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050A66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6CAA39" w14:textId="77777777" w:rsidR="00681339" w:rsidRPr="00667372" w:rsidRDefault="00681339" w:rsidP="00185913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12E61EE8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9F2FC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Q4/12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F8FD7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720E16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6374DD9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15662FF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C4AFA7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37751A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83D31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45593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67C80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315E63E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0D2B1AC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9AE8B1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81C0DC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748C21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D4AB47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5F8FCA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6C00CBC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596BE7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315394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0439AE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C9B8E8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B6AFE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985E30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vAlign w:val="center"/>
          </w:tcPr>
          <w:p w14:paraId="1062E4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3CE89AB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2857112" w14:textId="189FA8E8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44F97A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C79D2E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9C138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6A6CDD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1833347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F710CD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F05F90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33078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88245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5ECFEF87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3C57D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Q5/12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02975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75B6D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FF3E05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F371E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66940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4883F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FC5F6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E4816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4532D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BC6DE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D1CE5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E52CF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FA6E9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70C06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17EC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B9E9A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04525C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C6034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77998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A6DE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F66C27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3EDB4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6FAF8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9AD9B5E" w14:textId="447652F0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2E506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CE23A7" w14:textId="4C2D9703" w:rsidR="00DF466B" w:rsidRPr="00667372" w:rsidRDefault="00CF738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AA10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E40377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9D040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18AE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02A25B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F4E17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7AC78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46824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01BD8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56C292A9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24FD0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Q6/12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0B364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2F1C7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764AC3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2ECA4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124CD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AF8E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CA6D5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D14C6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6D65F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EE487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5EE7D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F1823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1E5B8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A9AC5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46950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D0D3B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156CB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CDAEA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24976" w14:textId="43BBB0D6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B8F2F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E4D789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18461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5EF9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0665A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75942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24F2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63459D" w14:textId="4D5A8EBA" w:rsidR="00DF466B" w:rsidRPr="00667372" w:rsidRDefault="00DC6541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272659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B0054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C67FAF" w14:textId="2DE59CCA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A1D13B8" w14:textId="7544A2B4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A6E0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AD04C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DEDA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B3474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28F63324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8140D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Q7/12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A0B9E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0928F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D76553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AF063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8DC4B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C099C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4D8B72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6DB5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9445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D0809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E32F9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A6DB2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137D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37E51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5C366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9F530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641E07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4CADF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A9ED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B99B5" w14:textId="7D872ED4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F4903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E6C0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93D3D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31A907" w14:textId="2F2541F9" w:rsidR="00DF466B" w:rsidRPr="00667372" w:rsidRDefault="00CF738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22E62E9" w14:textId="3C3759F9" w:rsidR="00DF466B" w:rsidRPr="00667372" w:rsidRDefault="0068133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9557A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50F87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59A42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FC719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9DC75B" w14:textId="1BCF957A" w:rsidR="00DF466B" w:rsidRPr="00667372" w:rsidRDefault="00F018D8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8F5B550" w14:textId="2187C556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9B44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C6B994" w14:textId="4FB98DD2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CA20CE" w14:textId="3686517D" w:rsidR="00DF466B" w:rsidRPr="00667372" w:rsidRDefault="00CF738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5967F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6B7D152D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DF7D1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Q10/12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CDFB7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134317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6A59542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FFF2EE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BB7CEC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84873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449B4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B06D40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000DF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D23BFC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80037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D12AAF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36071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BC02F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CB456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73261A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42D9FAF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7ED79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02266C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2CC768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EB8A9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305C2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D4D39B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6AADAC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979C7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A5B815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37CB780" w14:textId="7D80508C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298706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1C32F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DDD40D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3C0D8100" w14:textId="4D788106" w:rsidR="00DF466B" w:rsidRPr="00667372" w:rsidRDefault="00DC6541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1AB15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4135138" w14:textId="1C828D14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41FA4B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FFC6D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57954EB5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B0155C" w14:textId="33F10C95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WP2/12 </w:t>
            </w:r>
            <w:proofErr w:type="spellStart"/>
            <w:r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304695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0AC01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A36F1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99F32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D12E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B5500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398D178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8B4B8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9E5A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C7708" w14:textId="77777777" w:rsidR="00681339" w:rsidRPr="00667372" w:rsidRDefault="00681339" w:rsidP="009D570D">
            <w:pPr>
              <w:spacing w:before="40" w:after="40"/>
              <w:jc w:val="center"/>
              <w:rPr>
                <w:rFonts w:eastAsia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4F6AAA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BBBFDF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BC85C2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6459B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D28D3C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8102C5" w14:textId="7D0F7432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5446D1" w14:textId="3EE25050" w:rsidR="00681339" w:rsidRPr="00667372" w:rsidRDefault="00681339" w:rsidP="00223147">
            <w:pPr>
              <w:spacing w:before="40" w:after="40"/>
              <w:jc w:val="right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D6E2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E7D124" w14:textId="482DA1A1" w:rsidR="00681339" w:rsidRPr="00667372" w:rsidRDefault="00681339" w:rsidP="00681339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F3F6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840067F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45F2D4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18DCC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29C2C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21DC8E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16F70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F66F0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ECE32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D2FA1B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D1945C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3549E4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079B5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29F257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42C86D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B0FC8C0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595186DD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75BCA8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Q9/12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D34ED2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B83CDAC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5A75EADE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8C02701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EA541D4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4DB5495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48A7A2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539A9D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D5F4BAF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6BE73976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094493F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3CAC695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5313405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BA58141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75C617E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E151888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A5AF99D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3F26DE91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135350B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140D512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3AC07F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F7A160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5F6D207" w14:textId="15BD8EEC" w:rsidR="00681339" w:rsidRPr="00667372" w:rsidRDefault="00223147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auto"/>
            <w:vAlign w:val="center"/>
          </w:tcPr>
          <w:p w14:paraId="48E43939" w14:textId="32BBC23F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6742203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049B2EA" w14:textId="7C410164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661B585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7D621E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E29F894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B324452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4273CFB0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6FF35ADE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5F1DEDF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B000454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B2D2E6" w14:textId="77777777" w:rsidR="00681339" w:rsidRPr="00667372" w:rsidRDefault="00681339" w:rsidP="00180D29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36BC07B7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3AED0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Q14/12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AA50C3A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8D2D440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4B258A85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A3FE01D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F85A387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4DF80E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62134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68AB5C7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26C8076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278921A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52DD0E5C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057CC195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1E1B22A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0D635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A8F86B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B4EE55B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CC1AEA5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0D55E0F0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2A3075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35E731F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733B2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B177FF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7556541" w14:textId="6CBD65B4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721A2C80" w14:textId="589A1438" w:rsidR="00681339" w:rsidRPr="00667372" w:rsidRDefault="00223147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12A2C0C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9E8CACE" w14:textId="6C97239E" w:rsidR="00681339" w:rsidRPr="00667372" w:rsidRDefault="00C04661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auto"/>
            <w:vAlign w:val="center"/>
          </w:tcPr>
          <w:p w14:paraId="72B94A2D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5F9E9A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545654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280D34B" w14:textId="426E8EAC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0336CAFA" w14:textId="583AAB9B" w:rsidR="00681339" w:rsidRPr="00667372" w:rsidRDefault="00C04661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68158D6B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DDF2F59" w14:textId="576AFF4C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6281BE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C3846D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6765F9DF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80C135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Q15/12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10443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8D81C4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3B806C3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E8100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BC98D2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3F5874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1311B68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F53747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56781B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D4A916D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9F8D6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8BF57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55D51D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DD9A6B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9CF64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1604F8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98F88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454E8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8A35E7" w14:textId="79CBD6BE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42AED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3B4D37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E3DA0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5F0CB3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177063E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762D9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D7EF02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F8E0D6" w14:textId="72A9486E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9D66C07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FB0CCF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270086" w14:textId="42861E6C" w:rsidR="00681339" w:rsidRPr="00667372" w:rsidRDefault="00C04661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4BC54F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DD541F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F0FCBC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1C791D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B5F0595" w14:textId="77777777" w:rsidR="00681339" w:rsidRPr="00667372" w:rsidRDefault="00681339" w:rsidP="006402DB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1B0E7659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E200CE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Q19/12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45CA48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76E1820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35A07A16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787E7F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199CC8A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448B462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3CDCF4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F5762D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CC367A7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0F6C3A34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60189C6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40F4333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891E64E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3CEB98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26F4F8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D90A442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0FA73D5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3A95F6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97C133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DDBC2A1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2C68A10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AB26B0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1F7DB1F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7C9E130B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74D8495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3E41E12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1627F7D" w14:textId="7993B583" w:rsidR="00681339" w:rsidRPr="00667372" w:rsidRDefault="00C04661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C1CE47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135AFA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995F2DA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58925A5A" w14:textId="7C6487A9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1A121A4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D94361F" w14:textId="3ED0E7F1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9ECF6D0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2C56DB4" w14:textId="77777777" w:rsidR="00681339" w:rsidRPr="00667372" w:rsidRDefault="00681339" w:rsidP="00243C5F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4EF2217D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D5678A" w14:textId="58791331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WP3/12 </w:t>
            </w:r>
            <w:proofErr w:type="spellStart"/>
            <w:r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1F320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08CBDF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81FB2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8D22DE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F89B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D3476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6772BD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9B691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CDC6E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542073" w14:textId="77777777" w:rsidR="00681339" w:rsidRPr="00667372" w:rsidRDefault="00681339" w:rsidP="009D570D">
            <w:pPr>
              <w:spacing w:before="40" w:after="40"/>
              <w:jc w:val="center"/>
              <w:rPr>
                <w:rFonts w:eastAsia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DACC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8A0F55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AFCD5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423FC2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94E127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8E4951" w14:textId="3F59CD79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F9273" w14:textId="6C637A5A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C22BE7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1B2CEF" w14:textId="32AC4A7D" w:rsidR="00681339" w:rsidRPr="00667372" w:rsidRDefault="00681339" w:rsidP="00681339">
            <w:pPr>
              <w:spacing w:before="40" w:after="40"/>
              <w:jc w:val="right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7BBDE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0F14D5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EF96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D2F64E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FDAE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BE0EEA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EDAA1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265876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1C7805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35006E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E40AC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E3CF9D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A09EA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F3B76D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D09828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69FBE9" w14:textId="77777777" w:rsidR="00681339" w:rsidRPr="00667372" w:rsidRDefault="0068133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73FAE28D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A25A1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Q12/12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669F7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01394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500365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1424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C8911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73A78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4EFB7E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6EA6B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FE31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8BA8A3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566B7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650F7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0E34C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D0B57C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339B4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D8C3C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23DC03C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8A02F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A0D2D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C547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251880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DC11D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A53FC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8C3A2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DA02FAE" w14:textId="1C54B51B" w:rsidR="00DF466B" w:rsidRPr="00667372" w:rsidRDefault="0068133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51F88F" w14:textId="446BC000" w:rsidR="00DF466B" w:rsidRPr="00667372" w:rsidRDefault="00C04661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B95155" w14:textId="0A20F45E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71D30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90F9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9773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336A65" w14:textId="26A49E76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858A1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0EA52A" w14:textId="0ACBBB91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E300D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A3337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2A136755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D2388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Q13/12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E7B5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5D8CC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0EF34C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C8280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58DA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08477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A9729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9F1CE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25651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BA34D8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367F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18B39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ADA21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730DD3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481E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17F70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346C69F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8DDF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D885B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8F1C7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43F0A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3EDF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7CF885" w14:textId="5BA42689" w:rsidR="00DF466B" w:rsidRPr="00667372" w:rsidRDefault="00223147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56CD6D" w14:textId="24D67328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B13908A" w14:textId="1ADD27C1" w:rsidR="00DF466B" w:rsidRPr="00667372" w:rsidRDefault="0068133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9CAB9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7089B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5F151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B9836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F3C58A" w14:textId="39B51E69" w:rsidR="00DF466B" w:rsidRPr="00667372" w:rsidRDefault="00C04661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EE09E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F142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B3D95B" w14:textId="2532AC79" w:rsidR="00DF466B" w:rsidRPr="00667372" w:rsidRDefault="00223147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A647B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A19C7D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3977E045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EF33A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Q17/12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E21D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85AD4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B54FA5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13F5D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CB92C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A82F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0EC05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F6243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D95FC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53C156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0F096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E7C81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F341B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2CE7E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C8EA9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DBCD9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2B6AD8B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08F3E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8164FF" w14:textId="3ADF283A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C451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C3042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4327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913D0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DEECB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2B102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17777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4E0ACA" w14:textId="48B48E62" w:rsidR="00DF466B" w:rsidRPr="00667372" w:rsidRDefault="00C04661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0087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5EFCD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16501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60B84F4" w14:textId="07D309E5" w:rsidR="00DF466B" w:rsidRPr="00667372" w:rsidRDefault="00067086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F8757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FDEC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D3469F" w14:textId="56C3F610" w:rsidR="00DF466B" w:rsidRPr="00667372" w:rsidRDefault="00223147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492E0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04F44C21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9F790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20</w:t>
            </w: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F2EC5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160B30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05C1A21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074E25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F1BF91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F3017A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08979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AC7CF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3429BA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7D59DE3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BAE8C3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24608A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3C6AD1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7EAE44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94570D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80675D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3AE2B5F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66C3CF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216BC75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3ECA445E" w14:textId="07D37256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0ADB11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26FFBF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D217A76" w14:textId="787BFE3A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863CAE5" w14:textId="79FE5388" w:rsidR="00DF466B" w:rsidRPr="00667372" w:rsidRDefault="00223147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76B9EB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6B49F2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A49AE3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7AD968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973858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FD5EAB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C99B56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3FD0613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82E7B6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A412B5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129357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357A5016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194F2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Other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FF4C3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1C804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72D00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3966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CC80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3792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0EAE21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F09D4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E1EC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7FB9D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96F7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069D9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D9B1B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842C0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99BAE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A3BF6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F3A98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AFC9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97D0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BD802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E959F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E1D3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24C7A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0C8D3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2434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2B115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462D8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4E367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8C4E9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AEFAA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D19FD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ED110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B24BC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11C0C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1E323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4416AE18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05F347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Management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6D406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4BA01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9490D1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88CFF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9E82E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0FD74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C22A4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DC2F0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04B532" w14:textId="77777777" w:rsidR="00DF466B" w:rsidRPr="00667372" w:rsidRDefault="00DF466B" w:rsidP="00CA67CC">
            <w:pPr>
              <w:spacing w:before="40" w:after="40"/>
              <w:jc w:val="right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0BA82C0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AE2C4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4DBC2" w14:textId="19CD3BF9" w:rsidR="00DF466B" w:rsidRPr="00667372" w:rsidRDefault="00BE5FB0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CF7E03" w14:textId="0E540498" w:rsidR="00DF466B" w:rsidRPr="00667372" w:rsidRDefault="00BE5FB0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221F7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1D108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10337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C93DC1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7003A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47E8B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B79B4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CCFB1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C9645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1B464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64087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A625B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0268F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8203D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D9C10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CEB0F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67A69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F6F6F0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03873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7CFE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9FB93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916D2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2EEE7639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52198A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Newcomers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AE30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14C75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22FD36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CE1A3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D09D3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2C8D7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E3BEE7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7213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0235B6" w14:textId="7EB8995C" w:rsidR="00DF466B" w:rsidRPr="00667372" w:rsidRDefault="00DF466B" w:rsidP="00972CF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1D3755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9457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FC10A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177F4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7AB1DE" w14:textId="77777777" w:rsidR="00DF466B" w:rsidRPr="00667372" w:rsidRDefault="00DF466B" w:rsidP="00CA67CC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08065AC8" w14:textId="6ADF62AA" w:rsidR="00DF466B" w:rsidRPr="00667372" w:rsidRDefault="00681339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X</w:t>
            </w:r>
            <w:r w:rsidR="004E56EB"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0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D568E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426FD6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16D41FF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X</w:t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DB7F4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AEAF3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85BF4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08EEB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BC064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4AADF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01799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A3203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820A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A9300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497C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602E5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6DFD47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5DC6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451DB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925F4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C5D360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024EC89D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D3A2DB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SG12RG-AFR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BF8AA7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DB12B3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0D2CFF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8116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D45B8B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6CB7CD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81782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EB82E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208BE3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477157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7F078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F51116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4154ED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7E97C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906E1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6DBBA2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68034B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7246B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E0EA65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1310B16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273574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DE7E68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482C70B" w14:textId="4D0C061F" w:rsidR="00DF466B" w:rsidRPr="00667372" w:rsidRDefault="00223147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81ADC39" w14:textId="7B705F80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97F27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E17C38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0B510D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532F04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B3F876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F3ADAF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FEF911E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9F261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885BD8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0DC527E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98C1C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1339" w:rsidRPr="00667372" w14:paraId="35FCC2FF" w14:textId="77777777" w:rsidTr="00CF7389">
        <w:trPr>
          <w:gridAfter w:val="1"/>
          <w:wAfter w:w="2" w:type="pct"/>
          <w:trHeight w:val="270"/>
          <w:jc w:val="center"/>
        </w:trPr>
        <w:tc>
          <w:tcPr>
            <w:tcW w:w="34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2CFEE" w14:textId="77777777" w:rsidR="00DF466B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9FAD5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6C99ED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6FDFC62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C24991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68D39E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2F276D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C59A2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B79CAA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401FF25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6BA6230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9AB5A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D37E07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3AA5D4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C8CA19" w14:textId="77777777" w:rsidR="00DF466B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FE1D8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DC005A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AA5E5A7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9683FF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F6AA9CB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A009A0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421CAC0" w14:textId="77777777" w:rsidR="00DF466B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6BD0E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639639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2AE6A80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3897C0" w14:textId="77777777" w:rsidR="00DF466B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E228622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D80709C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6CFB99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FCD7C7" w14:textId="77777777" w:rsidR="00DF466B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CEEB3CD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7C749663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BA48C8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86DB06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88D621F" w14:textId="77777777" w:rsidR="00DF466B" w:rsidRPr="00667372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FA4382" w14:textId="77777777" w:rsidR="00DF466B" w:rsidRDefault="00DF466B" w:rsidP="00CA67CC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F466B" w:rsidRPr="00242F8A" w14:paraId="4A19C5C4" w14:textId="77777777" w:rsidTr="00681339">
        <w:trPr>
          <w:trHeight w:val="270"/>
          <w:jc w:val="center"/>
        </w:trPr>
        <w:tc>
          <w:tcPr>
            <w:tcW w:w="5000" w:type="pct"/>
            <w:gridSpan w:val="3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17246" w14:textId="01A0AD90" w:rsidR="00DF466B" w:rsidRPr="00242F8A" w:rsidRDefault="00DF466B" w:rsidP="00CA67CC">
            <w:pPr>
              <w:spacing w:before="0" w:after="40"/>
              <w:jc w:val="center"/>
              <w:rPr>
                <w:rFonts w:asciiTheme="minorHAnsi" w:hAnsiTheme="minorHAnsi"/>
                <w:sz w:val="14"/>
                <w:szCs w:val="14"/>
                <w:lang w:val="en-US"/>
              </w:rPr>
            </w:pPr>
            <w:r w:rsidRPr="00242F8A">
              <w:rPr>
                <w:rFonts w:asciiTheme="minorHAnsi" w:hAnsiTheme="minorHAnsi"/>
                <w:b/>
                <w:bCs/>
                <w:sz w:val="14"/>
                <w:szCs w:val="14"/>
                <w:lang w:val="en-US"/>
              </w:rPr>
              <w:t>Session times: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0 - 0800-</w:t>
            </w:r>
            <w:proofErr w:type="gramStart"/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0900;</w:t>
            </w:r>
            <w:r w:rsidRPr="00242F8A">
              <w:rPr>
                <w:sz w:val="14"/>
                <w:szCs w:val="14"/>
              </w:rPr>
              <w:t xml:space="preserve">   </w:t>
            </w:r>
            <w:proofErr w:type="gramEnd"/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1 - 0900-1030;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2 - 1100-1230;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 xml:space="preserve">Lunch </w:t>
            </w:r>
            <w:r w:rsidRPr="00242F8A">
              <w:rPr>
                <w:noProof/>
                <w:sz w:val="14"/>
                <w:szCs w:val="14"/>
                <w:lang w:eastAsia="en-GB"/>
              </w:rPr>
              <w:drawing>
                <wp:inline distT="0" distB="0" distL="0" distR="0" wp14:anchorId="30A6A29E" wp14:editId="03B94E0F">
                  <wp:extent cx="109674" cy="90000"/>
                  <wp:effectExtent l="0" t="0" r="5080" b="5715"/>
                  <wp:docPr id="6" name="Picture 6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74" cy="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- 1230-1400;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3 - 1400-1530;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4 - 1600-1730;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 xml:space="preserve">5 - 1745→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ab/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br/>
            </w:r>
            <w:r w:rsidRPr="00242F8A">
              <w:rPr>
                <w:rFonts w:asciiTheme="minorHAnsi" w:hAnsiTheme="minorHAnsi"/>
                <w:b/>
                <w:bCs/>
                <w:sz w:val="14"/>
                <w:szCs w:val="14"/>
                <w:lang w:val="en-US"/>
              </w:rPr>
              <w:t>Key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:</w:t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  X – Session;   </w:t>
            </w:r>
            <w:proofErr w:type="spellStart"/>
            <w:r w:rsidRPr="00242F8A">
              <w:rPr>
                <w:rFonts w:asciiTheme="minorHAnsi" w:hAnsiTheme="minorHAnsi"/>
                <w:sz w:val="14"/>
                <w:szCs w:val="14"/>
                <w:shd w:val="clear" w:color="auto" w:fill="F7CAAC" w:themeFill="accent2" w:themeFillTint="66"/>
                <w:lang w:val="en-US"/>
              </w:rPr>
              <w:t>X</w:t>
            </w:r>
            <w:r w:rsidRPr="00242F8A">
              <w:rPr>
                <w:rFonts w:asciiTheme="minorHAnsi" w:hAnsiTheme="minorHAnsi"/>
                <w:color w:val="FF0000"/>
                <w:sz w:val="14"/>
                <w:szCs w:val="14"/>
                <w:shd w:val="clear" w:color="auto" w:fill="F7CAAC" w:themeFill="accent2" w:themeFillTint="66"/>
                <w:vertAlign w:val="superscript"/>
                <w:lang w:val="en-US"/>
              </w:rPr>
              <w:t>y</w:t>
            </w:r>
            <w:proofErr w:type="spellEnd"/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– See notes;</w:t>
            </w:r>
            <w:r w:rsidRPr="00242F8A">
              <w:rPr>
                <w:rFonts w:asciiTheme="minorHAnsi" w:hAnsiTheme="minorHAnsi"/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– </w:t>
            </w:r>
            <w:r>
              <w:rPr>
                <w:rFonts w:asciiTheme="minorHAnsi" w:hAnsiTheme="minorHAnsi"/>
                <w:sz w:val="14"/>
                <w:szCs w:val="14"/>
              </w:rPr>
              <w:t>Session w</w:t>
            </w:r>
            <w:r w:rsidRPr="00242F8A">
              <w:rPr>
                <w:rFonts w:asciiTheme="minorHAnsi" w:hAnsiTheme="minorHAnsi"/>
                <w:sz w:val="14"/>
                <w:szCs w:val="14"/>
              </w:rPr>
              <w:t>ebcast;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[</w:t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] – If needed</w:t>
            </w:r>
          </w:p>
        </w:tc>
      </w:tr>
    </w:tbl>
    <w:p w14:paraId="59C4BDFA" w14:textId="77777777" w:rsidR="00DF466B" w:rsidRDefault="00DF466B" w:rsidP="00DF466B"/>
    <w:p w14:paraId="6BB90E7D" w14:textId="77777777" w:rsidR="00DF466B" w:rsidRDefault="00DF466B" w:rsidP="00DF466B">
      <w:pPr>
        <w:spacing w:before="0" w:after="160" w:line="259" w:lineRule="auto"/>
      </w:pPr>
      <w:r>
        <w:br w:type="page"/>
      </w: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"/>
        <w:gridCol w:w="986"/>
        <w:gridCol w:w="387"/>
        <w:gridCol w:w="387"/>
        <w:gridCol w:w="387"/>
        <w:gridCol w:w="387"/>
        <w:gridCol w:w="387"/>
        <w:gridCol w:w="387"/>
        <w:gridCol w:w="390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393"/>
      </w:tblGrid>
      <w:tr w:rsidR="00C04661" w:rsidRPr="00667372" w14:paraId="29D82D4F" w14:textId="77777777" w:rsidTr="00CF7389">
        <w:trPr>
          <w:trHeight w:val="270"/>
          <w:jc w:val="center"/>
        </w:trPr>
        <w:tc>
          <w:tcPr>
            <w:tcW w:w="342" w:type="pct"/>
            <w:gridSpan w:val="2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</w:tcPr>
          <w:p w14:paraId="4305D5F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EDBCB8" w14:textId="0CC4D840" w:rsidR="00C04661" w:rsidRP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Monday, 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23</w:t>
            </w: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 Jan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DB8D6" w14:textId="55653F19" w:rsidR="00C04661" w:rsidRP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Tuesday, 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24</w:t>
            </w: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 Jan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58A2FE" w14:textId="079F50C2" w:rsidR="00C04661" w:rsidRP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Wednesday, 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25</w:t>
            </w: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 Jan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71950F" w14:textId="0E31DD1E" w:rsidR="00C04661" w:rsidRP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Thursday, 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26</w:t>
            </w:r>
            <w:r w:rsidRPr="00C04661">
              <w:rPr>
                <w:rFonts w:asciiTheme="minorHAnsi" w:hAnsiTheme="minorHAnsi"/>
                <w:b/>
                <w:sz w:val="16"/>
                <w:szCs w:val="16"/>
              </w:rPr>
              <w:t xml:space="preserve"> Jan</w:t>
            </w:r>
          </w:p>
        </w:tc>
        <w:tc>
          <w:tcPr>
            <w:tcW w:w="931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702F6C" w14:textId="3B6F48D4" w:rsidR="00C04661" w:rsidRP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Cs/>
                <w:sz w:val="16"/>
                <w:szCs w:val="16"/>
              </w:rPr>
            </w:pPr>
            <w:r w:rsidRPr="00C04661">
              <w:rPr>
                <w:rFonts w:asciiTheme="minorHAnsi" w:hAnsiTheme="minorHAnsi"/>
                <w:bCs/>
                <w:sz w:val="16"/>
                <w:szCs w:val="16"/>
              </w:rPr>
              <w:t>Friday, 2</w:t>
            </w:r>
            <w:r>
              <w:rPr>
                <w:rFonts w:asciiTheme="minorHAnsi" w:hAnsiTheme="minorHAnsi"/>
                <w:bCs/>
                <w:sz w:val="16"/>
                <w:szCs w:val="16"/>
              </w:rPr>
              <w:t>7</w:t>
            </w:r>
            <w:r w:rsidRPr="00C04661">
              <w:rPr>
                <w:rFonts w:asciiTheme="minorHAnsi" w:hAnsiTheme="minorHAnsi"/>
                <w:bCs/>
                <w:sz w:val="16"/>
                <w:szCs w:val="16"/>
              </w:rPr>
              <w:t xml:space="preserve"> Jan</w:t>
            </w:r>
          </w:p>
        </w:tc>
      </w:tr>
      <w:tr w:rsidR="00C04661" w:rsidRPr="00667372" w14:paraId="1F1FF994" w14:textId="77777777" w:rsidTr="00CF7389">
        <w:trPr>
          <w:trHeight w:val="270"/>
          <w:jc w:val="center"/>
        </w:trPr>
        <w:tc>
          <w:tcPr>
            <w:tcW w:w="342" w:type="pct"/>
            <w:gridSpan w:val="2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4EF8D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  <w:highlight w:val="yellow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1ACC1A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B8DAE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5705E1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2D60327" w14:textId="77777777" w:rsidR="00C04661" w:rsidRPr="00667372" w:rsidRDefault="00C04661" w:rsidP="009D570D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7D83E67E" wp14:editId="482E779E">
                  <wp:extent cx="160867" cy="132010"/>
                  <wp:effectExtent l="0" t="0" r="0" b="1905"/>
                  <wp:docPr id="14" name="Picture 14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743B98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C301E2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23A1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97ADED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9C2D1B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1F33E0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B9E89E0" w14:textId="77777777" w:rsidR="00C04661" w:rsidRPr="00667372" w:rsidRDefault="00C04661" w:rsidP="009D570D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39AFCE60" wp14:editId="288D1AE2">
                  <wp:extent cx="160867" cy="132010"/>
                  <wp:effectExtent l="0" t="0" r="0" b="1905"/>
                  <wp:docPr id="15" name="Picture 15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C1C243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EA6945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5D48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A08043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097319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3552A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55E34C6" w14:textId="77777777" w:rsidR="00C04661" w:rsidRPr="00667372" w:rsidRDefault="00C04661" w:rsidP="009D570D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484D1A0E" wp14:editId="50ED6FA4">
                  <wp:extent cx="160867" cy="132010"/>
                  <wp:effectExtent l="0" t="0" r="0" b="1905"/>
                  <wp:docPr id="16" name="Picture 16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A1B71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9CF2F9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092D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FEDE85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4F65DB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A75294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BBDDB7F" w14:textId="77777777" w:rsidR="00C04661" w:rsidRPr="00667372" w:rsidRDefault="00C04661" w:rsidP="009D570D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3FE0B747" wp14:editId="2AE3EA53">
                  <wp:extent cx="160867" cy="132010"/>
                  <wp:effectExtent l="0" t="0" r="0" b="1905"/>
                  <wp:docPr id="17" name="Picture 17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D9A41E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1DFC9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4A0FD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14E013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0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891ACF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7A46D1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FA2B5D" w14:textId="77777777" w:rsidR="00C04661" w:rsidRPr="00667372" w:rsidRDefault="00C04661" w:rsidP="009D570D">
            <w:pPr>
              <w:spacing w:before="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noProof/>
                <w:sz w:val="16"/>
                <w:szCs w:val="16"/>
                <w:lang w:eastAsia="en-GB"/>
              </w:rPr>
              <w:drawing>
                <wp:inline distT="0" distB="0" distL="0" distR="0" wp14:anchorId="04A1293B" wp14:editId="35B75CF4">
                  <wp:extent cx="160867" cy="132010"/>
                  <wp:effectExtent l="0" t="0" r="0" b="1905"/>
                  <wp:docPr id="18" name="Picture 18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39" cy="13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D5E77C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C2539B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25404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667372"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</w:tr>
      <w:tr w:rsidR="00CF7389" w:rsidRPr="00667372" w14:paraId="6F1881EE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B65A11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 xml:space="preserve">SG12 </w:t>
            </w:r>
            <w:proofErr w:type="spellStart"/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A9F399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321FA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B5527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AE9135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058881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528611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EE25C5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2BF07A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B5402D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6BDF9A" w14:textId="6DB7D5EF" w:rsidR="00C04661" w:rsidRPr="006D1279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E0E74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D6D8E" w14:textId="28981705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D0AC43" w14:textId="012FFA0B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6D71B7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03833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68B146" w14:textId="615E7EB6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5C5D7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6382E1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A0A6F1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311DAD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4C638A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3A257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65C7AB16" w14:textId="54EC800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7FB4FC6" w14:textId="0FF88063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4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301E2B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4023D26" w14:textId="5409A8CB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[</w:t>
            </w: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  <w:r>
              <w:rPr>
                <w:rFonts w:asciiTheme="minorHAnsi" w:hAnsiTheme="minorHAnsi"/>
                <w:color w:val="FF0000"/>
                <w:sz w:val="16"/>
                <w:szCs w:val="16"/>
                <w:vertAlign w:val="superscript"/>
              </w:rPr>
              <w:t>4</w:t>
            </w:r>
            <w:r>
              <w:rPr>
                <w:rFonts w:asciiTheme="minorHAnsi" w:hAnsiTheme="minorHAnsi"/>
                <w:sz w:val="16"/>
                <w:szCs w:val="16"/>
              </w:rPr>
              <w:t>]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F0B95D" w14:textId="67980541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2040778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9F4289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86798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B2CA7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2CD504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F4C5D5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564BE1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A9C5DD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22AFE654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1A3D6E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CD21A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90957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C4322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C5F11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BEEC2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76641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EBA57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7CC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BB96E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97DF9F" w14:textId="7E7CF65F" w:rsidR="00C04661" w:rsidRPr="00667372" w:rsidRDefault="00CE1B9F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6AC53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1C520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84A7B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23265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3CCE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586AD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07D1C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06F1E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7A9FC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4F867A" w14:textId="2C19D70F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E6EE9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5B922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02118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67F09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869F3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95BA5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1AADD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8CE6B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7B650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E07F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888B9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61341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1854B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775A0DA" w14:textId="05978E6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A8BEE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7865FD3B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123F28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Q2/12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B8F2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50169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7FCB6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B878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7C61E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C586E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D63D6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DF2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4D1C2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3DBD1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8CDD2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0DC08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9F787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DE73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F7893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E5789D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51252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0A12C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7FCB3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A4C6AB" w14:textId="78C0CC6F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16649F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314DC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8156C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EEA224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32A4F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EE512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ACD17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ED6D5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88A70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97BA9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2A3E2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9F16E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3DEF9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1C2CC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FEE6A0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38FC98E7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B0C24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WP1/12 </w:t>
            </w:r>
            <w:proofErr w:type="spellStart"/>
            <w:r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1A3C1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811D6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51850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864F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F6E77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1BC5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7C910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D4EFC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F28D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DA215" w14:textId="77777777" w:rsidR="00C04661" w:rsidRPr="00667372" w:rsidRDefault="00C04661" w:rsidP="009D570D">
            <w:pPr>
              <w:spacing w:before="40" w:after="40"/>
              <w:jc w:val="center"/>
              <w:rPr>
                <w:rFonts w:eastAsia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FD66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60C79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D4EE9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D162A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1A38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ABB1EF" w14:textId="28B36FF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D60A3F" w14:textId="787CE8C6" w:rsidR="00C04661" w:rsidRPr="00667372" w:rsidRDefault="00C04661" w:rsidP="009D570D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3E6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B9183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E3943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B98A0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EFE63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5E7E2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1A794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AB943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61489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2A771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2763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24F8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55231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2F1F4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F303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7AB1B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0152C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D0D80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51193A2A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2A2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Q4/12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7980E6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F6E51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1647D5E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5CE56BA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860187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996B6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5DFE0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8A769D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99390D3" w14:textId="7346DD3E" w:rsidR="00C04661" w:rsidRPr="00667372" w:rsidRDefault="00E23F02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vAlign w:val="center"/>
          </w:tcPr>
          <w:p w14:paraId="2D27F24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08753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295ACA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30DD11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41B6FA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B97C6D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8B315A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59522CF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4094BBC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4F4A14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7DBEE6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565F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9E83E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B369FB6" w14:textId="1B6CD02C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7999F9C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3115B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BE5C8F6" w14:textId="1BC97A7D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95B801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4E2D4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2CC43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070DC9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44CB0F1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3D0F438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D9E0E7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39D100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7D4DA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63110341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D93B1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Q5/12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BBE4E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4930B5" w14:textId="1CA9451D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CDE71D5" w14:textId="757FA238" w:rsidR="00C04661" w:rsidRPr="00667372" w:rsidRDefault="004E56EB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C1EFA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142D3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1681D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8136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1016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3C48F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C7764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127AF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04D7B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D423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62E32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B1407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02BAE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33C9B13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0A84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63A99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6D05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733A3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8C44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22BB4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E77EBB5" w14:textId="387AFBC1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A793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27F8A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7A42A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B5BFEC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49C06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6629E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D621C2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F7FA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300D7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808C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9EE70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05F34AFD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B6B20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Q6/12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D9639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CF04B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FF44D98" w14:textId="64452FE2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51C9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9D31F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9338DC" w14:textId="0159DE98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F91F2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BC1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B991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0FE79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35657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3B5D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E3042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22C48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A34A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22BAB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060F1D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2AA15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7C777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FF3F6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02F6CD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6E5C1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F300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7332D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7182C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B3A42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AD3B8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D11E8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C15C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2B4D41" w14:textId="6118F7CC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383F7CA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9EA5F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5168D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2EF8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1FCAFD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2E08700E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908B1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Q7/12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34367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1A2F8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69EF02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06C8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012947" w14:textId="21364DE9" w:rsidR="00C04661" w:rsidRPr="00667372" w:rsidRDefault="00CF738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994A4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C37C8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8E299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DEE6D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4B980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44C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C357D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0EBAAF" w14:textId="72BF7BD7" w:rsidR="00C04661" w:rsidRPr="00667372" w:rsidRDefault="00CF7389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91CC01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1F73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75D00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7BB38C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CCFC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3CD23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58C97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36AD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B9790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65487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9A53F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9467A1" w14:textId="63C4BC4C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583BB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F8C0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0F8E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DAF5B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10EA8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78034690" w14:textId="15E7416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B7019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C5D54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92E3B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D360FC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60A4FE22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FA1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Q10/12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9DD27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FA0C241" w14:textId="5AEAE998" w:rsidR="00C04661" w:rsidRPr="00667372" w:rsidRDefault="004E56EB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1548FDF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44027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81E596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F57BE25" w14:textId="5BB30668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267E7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CE59B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E54D49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76B87A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400EB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B81AF1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927D88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8ABA4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BD049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09D0A2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639A445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3BB75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DF524E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09570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006328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CC47D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FED002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22C04C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C1197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3FBDBA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2575B3" w14:textId="0D788C13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8210F1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74C047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A5475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751DCD9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3654E4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7908F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E5A637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A5D33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22D22EB7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B642A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WP2/12 </w:t>
            </w:r>
            <w:proofErr w:type="spellStart"/>
            <w:r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8EF5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73C10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C178F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9AD5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C8D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46AA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4C79A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41EF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3AF2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E386CB" w14:textId="77777777" w:rsidR="00C04661" w:rsidRPr="00667372" w:rsidRDefault="00C04661" w:rsidP="009D570D">
            <w:pPr>
              <w:spacing w:before="40" w:after="40"/>
              <w:jc w:val="center"/>
              <w:rPr>
                <w:rFonts w:eastAsia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6FDD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35617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E836A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86194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5C7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4B6D0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3870F" w14:textId="6484BB46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80FD2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7D8010" w14:textId="15E04E21" w:rsidR="00C04661" w:rsidRPr="00667372" w:rsidRDefault="00C04661" w:rsidP="009D570D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A6C20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6F373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A58E7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58785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0DE2D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C4639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2E74A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DCC7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D9A1A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1AAAB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148A7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1102D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61B5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73A58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A3276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2B8D2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4B50BBAE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56E28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Q9/12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3DD3F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2F8E90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7210333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288B87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21A7D9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D50A5C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F5A0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F0E2AF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D926EE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25B4E6AA" w14:textId="2646D1D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801C65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7222B54" w14:textId="08C10911" w:rsidR="00C04661" w:rsidRPr="00667372" w:rsidRDefault="00CE1B9F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auto"/>
            <w:vAlign w:val="center"/>
          </w:tcPr>
          <w:p w14:paraId="24E512C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0F21C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8FD14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65D09B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A4A3F0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4D615E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B64659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59915C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E59D0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C519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763260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1B645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7891C4C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B37EFD3" w14:textId="64A26DEC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BF8352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C1C58F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8E956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705C8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03F1CE7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6E8AE86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20369B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7FBCD0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1F551D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6219F07A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3CEC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Q14/12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4DF3D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08F55F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75E2CC89" w14:textId="2BA2719F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18CD9DC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2329C3D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44BCB75" w14:textId="65AF275E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C8F6A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AAA88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B3DED4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61C50EB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5FD3673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4C2B7AC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3B12F1C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0D30B7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6B540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F8295A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FB4526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53CB1E4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2564FB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43D980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FDBE8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83ECA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E1BB7AA" w14:textId="36E73C80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2861B02D" w14:textId="6621B9F1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46B089C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DA1C86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2919A4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D7F8F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676386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05D9A4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21F3B896" w14:textId="465FD95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1DFD077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F14589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A96819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F5C8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7EF895EF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2B5C9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Q15/12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8B4E9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52D2DE" w14:textId="5A5518BB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5706A9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5D17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174F6" w14:textId="5B14511C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60B3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DB761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4DCE1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E8D0C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59E3C9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6F55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7E38C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55435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10670F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27E1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F8952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7F21F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477D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98C1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9F8A3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87687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BF149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86A92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2E13CF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12F48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3B4F8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66FD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F1BFE0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DEAE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5A5466" w14:textId="6008CE31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649FC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525D2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CC5C0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F4A2D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16D50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31544779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9CEAD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Q19/12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BE9D4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491E9B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1CC0C4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3244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571C9B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953F8E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58068B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3E3A8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0582529" w14:textId="1454C561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409660C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0A6AD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EB1595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4BDA1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F1E96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09330D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9C5729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6C9AD1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202724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2E79BC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A4F4CA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3B663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4CD903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D22275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424C344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7E9BC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42AF12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E72CA39" w14:textId="4CDB29E2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C4DC9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F5044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55D2DA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52AD8B1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BE550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ED220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E4417F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57B8A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2A7EE2D2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946AE2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WP3/12 </w:t>
            </w:r>
            <w:proofErr w:type="spellStart"/>
            <w:r>
              <w:rPr>
                <w:rFonts w:asciiTheme="minorHAnsi" w:hAnsiTheme="minorHAnsi"/>
                <w:b/>
                <w:sz w:val="16"/>
                <w:szCs w:val="16"/>
              </w:rPr>
              <w:t>Plen</w:t>
            </w:r>
            <w:proofErr w:type="spellEnd"/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939C5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E1290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F6AD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E3E6E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1EB39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C89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84EE8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BFBED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7D82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C240E" w14:textId="77777777" w:rsidR="00C04661" w:rsidRPr="00667372" w:rsidRDefault="00C04661" w:rsidP="009D570D">
            <w:pPr>
              <w:spacing w:before="40" w:after="40"/>
              <w:jc w:val="center"/>
              <w:rPr>
                <w:rFonts w:eastAsia="Times New Roman"/>
                <w:b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FFDAA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75202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EB58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66868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3F9B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04B1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E324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3BEE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72950" w14:textId="6B4770C8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38A7BE" w14:textId="77777777" w:rsidR="00C04661" w:rsidRPr="00667372" w:rsidRDefault="00C04661" w:rsidP="00C04661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088216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755BA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4A189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9D590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6D402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3E7F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27FFD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18E017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C0F5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44A0B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D77EB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24858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23401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5FA1F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D4EC6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2C13E081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D0683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Q12/12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3B86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9F4D7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0E6BD5B4" w14:textId="41653D6E" w:rsidR="00C04661" w:rsidRPr="00667372" w:rsidRDefault="00067086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21D7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60B46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F65F6F" w14:textId="5F7B9CD4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6B81B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F4EFB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9C301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3CECE30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CF529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A199FE" w14:textId="22356F68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9D854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A0E02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86AE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E80FC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CB2BCA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B5D2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328EB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9AF17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2EC91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51CE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92571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247F7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3A340C" w14:textId="53D3AE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EB7EF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7279F6" w14:textId="2580A8AD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BDD98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4F50A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D7236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766B4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FD7CF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B02690" w14:textId="0EE2952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42E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D366D8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78A25E9B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988B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Q13/12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8E6C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294903" w14:textId="10C5274D" w:rsidR="00C04661" w:rsidRPr="00667372" w:rsidRDefault="00223147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AE2DC3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26376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28C1C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9E310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CBB5A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03C46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92278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103B2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EA4CA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8B3FD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1C01A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A783D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DC75E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A3D1F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4B9FF2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DD3D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345E5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14A9F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3C8572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4030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B604A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DE63D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A85C9C" w14:textId="7AD8FF3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F5A70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15E0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64CE5F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1F059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25D8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E524A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AFC2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6FD9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1C4D6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9D201F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49E65AEC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466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Q17/12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AD48F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D601D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011F04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3B6C5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B9422A" w14:textId="0B271F8B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2C344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9DF4F2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EC7B9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4D0879" w14:textId="08E1310F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B4AD68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1511A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53CD6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FB9AB2" w14:textId="5965ABDC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6A73E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EE74C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04130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459ACC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56C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5DD5F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E7017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2FC85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5551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3F63D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E650A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B0E1D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D4163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664A6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40166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A8128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DADBB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3F2B06AB" w14:textId="71C3E813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ABA12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51C5D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1E670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06410D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1D2B4369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AFB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Q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20</w:t>
            </w: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/12</w:t>
            </w: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D71EC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71C491D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1D1B748B" w14:textId="6EE9D010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4152BC2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E09253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FE4C0C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5C3CB4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3599BB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FB67A51" w14:textId="08DBA75E" w:rsidR="00C04661" w:rsidRPr="00667372" w:rsidRDefault="00067086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vAlign w:val="center"/>
          </w:tcPr>
          <w:p w14:paraId="567F44E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6B84073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4315E85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A7FAC0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EF728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CC9FC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719C0C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vAlign w:val="center"/>
          </w:tcPr>
          <w:p w14:paraId="520549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FF360F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26DCEF6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FFFFFF" w:themeFill="background1"/>
            <w:vAlign w:val="center"/>
          </w:tcPr>
          <w:p w14:paraId="04DA0BC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C03A43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2BEDB2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1EE9F12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FD4855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670C01D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2B0826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886B02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21D8F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78D1FB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6C05D0B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36241F1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D9D9D9" w:themeFill="background1" w:themeFillShade="D9"/>
            <w:vAlign w:val="center"/>
          </w:tcPr>
          <w:p w14:paraId="22CAB5D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55ADC65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shd w:val="clear" w:color="auto" w:fill="auto"/>
            <w:vAlign w:val="center"/>
          </w:tcPr>
          <w:p w14:paraId="069E4F3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251F4D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1D660095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FC5E26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Other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8C1A7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DFD07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C8C5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1BBC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7E968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1272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C2733B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8EB8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71267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DC62B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C4D48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19762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D600A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7E485C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DCF9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4247C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C74D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F2C6D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C2D0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D769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5FDD26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7EDC3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224E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EC1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BA06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89335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382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F297FF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1ED39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A9006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07B0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D9E8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B8789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F70BE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8F741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543F0EC6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D31269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Management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A3A1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75334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243E2D9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672C0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1006C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E0765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2856A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91246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2F48D5" w14:textId="77777777" w:rsidR="00C04661" w:rsidRPr="00667372" w:rsidRDefault="00C04661" w:rsidP="009D570D">
            <w:pPr>
              <w:spacing w:before="40" w:after="40"/>
              <w:jc w:val="right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5A09E80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17F7F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8F9B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48FFB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A8674F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41A94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08E80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25BB4F4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DE449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FA4C3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4AC1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E9998D" w14:textId="3A93EA59" w:rsidR="00C04661" w:rsidRPr="00667372" w:rsidRDefault="00F65492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X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B4A4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29836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A2E10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9ED45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457D9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F04EE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105C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0A72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0A10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51DB20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4477E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901A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8165F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331B02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08236204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22696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Newcomers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6F2F0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6C2AF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19B9E0B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EF685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817AA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4A943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23A8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72BF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5ECBB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25B9362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EF20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78909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4F258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607D5F" w14:textId="77777777" w:rsidR="00C04661" w:rsidRPr="00667372" w:rsidRDefault="00C04661" w:rsidP="009D570D">
            <w:pPr>
              <w:spacing w:before="40" w:after="40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B6759C" w14:textId="5EFD40DD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AD92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6FFAAF0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A4A6E" w14:textId="18AA7954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A64D8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F91F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C4289F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B4BF4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1BA14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06CC0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CDFA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21A81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39D2A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52D37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6652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E441FF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vAlign w:val="center"/>
          </w:tcPr>
          <w:p w14:paraId="43C4949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59DE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087F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21EBA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5AB6C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F7389" w:rsidRPr="00667372" w14:paraId="02626816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073E5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667372">
              <w:rPr>
                <w:rFonts w:asciiTheme="minorHAnsi" w:hAnsiTheme="minorHAnsi"/>
                <w:b/>
                <w:sz w:val="16"/>
                <w:szCs w:val="16"/>
              </w:rPr>
              <w:t>SG12RG-AFR</w:t>
            </w: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946CBF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C0AC94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4D84B6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D1D1F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4719E6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5D6471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872BC6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4B2ED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F54BE0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10B8EA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36D653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6D14EF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6CE4A7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30BAC0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D402A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D76A6A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BE3E9F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192D93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9A490F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695B0A9B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B2CE3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A9D57F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144659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7FB0B6D" w14:textId="03AB0DED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F25B2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0A0632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7408A39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A798CB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17F17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59749C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27F658B2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0B572B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3BFFA0D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58CA2C5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F134C4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667372" w14:paraId="33246DD9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338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3FC61F" w14:textId="77777777" w:rsid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DA05A9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BC0671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5F3EB5B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CF073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8540CD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B7C66E0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4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E8354A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F5343C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5B796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784DAEB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734D987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18A06A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72E231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005DF55" w14:textId="77777777" w:rsid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C55AAE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D893BE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4CBCF4E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9DCBAA1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3F07D6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C083DED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3C6E97" w14:textId="77777777" w:rsid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06B40E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DA540D8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7B5A363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E4A1629" w14:textId="77777777" w:rsid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B40ECD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4CB256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06617A9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7A6A048" w14:textId="77777777" w:rsid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E5FEDF4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vAlign w:val="center"/>
          </w:tcPr>
          <w:p w14:paraId="513896F6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30435BC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38E2305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EE259BA" w14:textId="77777777" w:rsidR="00C04661" w:rsidRPr="00667372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98F60F" w14:textId="77777777" w:rsidR="00C04661" w:rsidRDefault="00C04661" w:rsidP="009D570D">
            <w:pPr>
              <w:spacing w:before="40" w:after="40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04661" w:rsidRPr="00242F8A" w14:paraId="1515B9C1" w14:textId="77777777" w:rsidTr="00CF7389">
        <w:trPr>
          <w:gridBefore w:val="1"/>
          <w:wBefore w:w="3" w:type="pct"/>
          <w:trHeight w:val="270"/>
          <w:jc w:val="center"/>
        </w:trPr>
        <w:tc>
          <w:tcPr>
            <w:tcW w:w="4997" w:type="pct"/>
            <w:gridSpan w:val="3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96F3DA" w14:textId="77777777" w:rsidR="00C04661" w:rsidRPr="00242F8A" w:rsidRDefault="00C04661" w:rsidP="009D570D">
            <w:pPr>
              <w:spacing w:before="0" w:after="40"/>
              <w:jc w:val="center"/>
              <w:rPr>
                <w:rFonts w:asciiTheme="minorHAnsi" w:hAnsiTheme="minorHAnsi"/>
                <w:sz w:val="14"/>
                <w:szCs w:val="14"/>
                <w:lang w:val="en-US"/>
              </w:rPr>
            </w:pPr>
            <w:r w:rsidRPr="00242F8A">
              <w:rPr>
                <w:rFonts w:asciiTheme="minorHAnsi" w:hAnsiTheme="minorHAnsi"/>
                <w:b/>
                <w:bCs/>
                <w:sz w:val="14"/>
                <w:szCs w:val="14"/>
                <w:lang w:val="en-US"/>
              </w:rPr>
              <w:t>Session times: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0 - 0800-</w:t>
            </w:r>
            <w:proofErr w:type="gramStart"/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0900;</w:t>
            </w:r>
            <w:r w:rsidRPr="00242F8A">
              <w:rPr>
                <w:sz w:val="14"/>
                <w:szCs w:val="14"/>
              </w:rPr>
              <w:t xml:space="preserve">   </w:t>
            </w:r>
            <w:proofErr w:type="gramEnd"/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1 - 0900-1030;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2 - 1100-1230;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 xml:space="preserve">Lunch </w:t>
            </w:r>
            <w:r w:rsidRPr="00242F8A">
              <w:rPr>
                <w:noProof/>
                <w:sz w:val="14"/>
                <w:szCs w:val="14"/>
                <w:lang w:eastAsia="en-GB"/>
              </w:rPr>
              <w:drawing>
                <wp:inline distT="0" distB="0" distL="0" distR="0" wp14:anchorId="5675D009" wp14:editId="00BAC97B">
                  <wp:extent cx="109674" cy="90000"/>
                  <wp:effectExtent l="0" t="0" r="5080" b="5715"/>
                  <wp:docPr id="19" name="Picture 19" descr="Image result for knife and fo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result for knife and fo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74" cy="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- 1230-1400;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3 - 1400-1530;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4 - 1600-1730;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 xml:space="preserve">5 - 1745→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ab/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br/>
            </w:r>
            <w:r w:rsidRPr="00242F8A">
              <w:rPr>
                <w:rFonts w:asciiTheme="minorHAnsi" w:hAnsiTheme="minorHAnsi"/>
                <w:b/>
                <w:bCs/>
                <w:sz w:val="14"/>
                <w:szCs w:val="14"/>
                <w:lang w:val="en-US"/>
              </w:rPr>
              <w:t>Key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:</w:t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  X – Session;   </w:t>
            </w:r>
            <w:proofErr w:type="spellStart"/>
            <w:r w:rsidRPr="00242F8A">
              <w:rPr>
                <w:rFonts w:asciiTheme="minorHAnsi" w:hAnsiTheme="minorHAnsi"/>
                <w:sz w:val="14"/>
                <w:szCs w:val="14"/>
                <w:shd w:val="clear" w:color="auto" w:fill="F7CAAC" w:themeFill="accent2" w:themeFillTint="66"/>
                <w:lang w:val="en-US"/>
              </w:rPr>
              <w:t>X</w:t>
            </w:r>
            <w:r w:rsidRPr="00242F8A">
              <w:rPr>
                <w:rFonts w:asciiTheme="minorHAnsi" w:hAnsiTheme="minorHAnsi"/>
                <w:color w:val="FF0000"/>
                <w:sz w:val="14"/>
                <w:szCs w:val="14"/>
                <w:shd w:val="clear" w:color="auto" w:fill="F7CAAC" w:themeFill="accent2" w:themeFillTint="66"/>
                <w:vertAlign w:val="superscript"/>
                <w:lang w:val="en-US"/>
              </w:rPr>
              <w:t>y</w:t>
            </w:r>
            <w:proofErr w:type="spellEnd"/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– See notes;</w:t>
            </w:r>
            <w:r w:rsidRPr="00242F8A">
              <w:rPr>
                <w:rFonts w:asciiTheme="minorHAnsi" w:hAnsiTheme="minorHAnsi"/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</w:rPr>
              <w:sym w:font="Webdings" w:char="F0B9"/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– </w:t>
            </w:r>
            <w:r>
              <w:rPr>
                <w:rFonts w:asciiTheme="minorHAnsi" w:hAnsiTheme="minorHAnsi"/>
                <w:sz w:val="14"/>
                <w:szCs w:val="14"/>
              </w:rPr>
              <w:t>Session w</w:t>
            </w:r>
            <w:r w:rsidRPr="00242F8A">
              <w:rPr>
                <w:rFonts w:asciiTheme="minorHAnsi" w:hAnsiTheme="minorHAnsi"/>
                <w:sz w:val="14"/>
                <w:szCs w:val="14"/>
              </w:rPr>
              <w:t>ebcast;</w:t>
            </w:r>
            <w:r w:rsidRPr="00242F8A">
              <w:rPr>
                <w:sz w:val="14"/>
                <w:szCs w:val="14"/>
              </w:rPr>
              <w:t xml:space="preserve">  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[</w:t>
            </w:r>
            <w:r>
              <w:rPr>
                <w:rFonts w:asciiTheme="minorHAnsi" w:hAnsiTheme="minorHAnsi"/>
                <w:sz w:val="14"/>
                <w:szCs w:val="14"/>
                <w:lang w:val="en-US"/>
              </w:rPr>
              <w:t xml:space="preserve"> </w:t>
            </w:r>
            <w:r w:rsidRPr="00242F8A">
              <w:rPr>
                <w:rFonts w:asciiTheme="minorHAnsi" w:hAnsiTheme="minorHAnsi"/>
                <w:sz w:val="14"/>
                <w:szCs w:val="14"/>
                <w:lang w:val="en-US"/>
              </w:rPr>
              <w:t>] – If needed</w:t>
            </w:r>
          </w:p>
        </w:tc>
      </w:tr>
    </w:tbl>
    <w:p w14:paraId="06831C17" w14:textId="77777777" w:rsidR="00C04661" w:rsidRDefault="00C04661" w:rsidP="00DC1148"/>
    <w:sectPr w:rsidR="00C04661" w:rsidSect="006E4ACA">
      <w:pgSz w:w="16840" w:h="11907" w:orient="landscape" w:code="9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59ACE" w14:textId="77777777" w:rsidR="00404B95" w:rsidRDefault="00404B95" w:rsidP="00C42125">
      <w:pPr>
        <w:spacing w:before="0"/>
      </w:pPr>
      <w:r>
        <w:separator/>
      </w:r>
    </w:p>
  </w:endnote>
  <w:endnote w:type="continuationSeparator" w:id="0">
    <w:p w14:paraId="20EA14A4" w14:textId="77777777" w:rsidR="00404B95" w:rsidRDefault="00404B95" w:rsidP="00C4212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????">
    <w:altName w:val="MS Gothic"/>
    <w:panose1 w:val="020B0604020202020204"/>
    <w:charset w:val="80"/>
    <w:family w:val="auto"/>
    <w:notTrueType/>
    <w:pitch w:val="variable"/>
    <w:sig w:usb0="00000000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473BE" w14:textId="77777777" w:rsidR="00DF466B" w:rsidRPr="00914899" w:rsidRDefault="00DF466B" w:rsidP="006E1C30">
    <w:pPr>
      <w:pStyle w:val="Footer"/>
      <w:tabs>
        <w:tab w:val="left" w:pos="6237"/>
      </w:tabs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6B299" w14:textId="77777777" w:rsidR="00404B95" w:rsidRDefault="00404B95" w:rsidP="00C42125">
      <w:pPr>
        <w:spacing w:before="0"/>
      </w:pPr>
      <w:r>
        <w:separator/>
      </w:r>
    </w:p>
  </w:footnote>
  <w:footnote w:type="continuationSeparator" w:id="0">
    <w:p w14:paraId="46C1F2F3" w14:textId="77777777" w:rsidR="00404B95" w:rsidRDefault="00404B95" w:rsidP="00C4212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3D76B" w14:textId="40A32D45" w:rsidR="00DF466B" w:rsidRPr="006E4ACA" w:rsidRDefault="006E4ACA" w:rsidP="006E4ACA">
    <w:pPr>
      <w:pStyle w:val="Header"/>
    </w:pPr>
    <w:r w:rsidRPr="006E4ACA">
      <w:t xml:space="preserve">- </w:t>
    </w:r>
    <w:r w:rsidRPr="006E4ACA">
      <w:fldChar w:fldCharType="begin"/>
    </w:r>
    <w:r w:rsidRPr="006E4ACA">
      <w:instrText xml:space="preserve"> PAGE  \* MERGEFORMAT </w:instrText>
    </w:r>
    <w:r w:rsidRPr="006E4ACA">
      <w:fldChar w:fldCharType="separate"/>
    </w:r>
    <w:r w:rsidRPr="006E4ACA">
      <w:rPr>
        <w:noProof/>
      </w:rPr>
      <w:t>1</w:t>
    </w:r>
    <w:r w:rsidRPr="006E4ACA">
      <w:fldChar w:fldCharType="end"/>
    </w:r>
    <w:r w:rsidRPr="006E4ACA">
      <w:t xml:space="preserve"> -</w:t>
    </w:r>
  </w:p>
  <w:p w14:paraId="4F0C77D9" w14:textId="4CF8506C" w:rsidR="006E4ACA" w:rsidRPr="006E4ACA" w:rsidRDefault="006E4ACA" w:rsidP="006E4ACA">
    <w:pPr>
      <w:pStyle w:val="Header"/>
      <w:spacing w:after="240"/>
    </w:pPr>
    <w:r w:rsidRPr="006E4ACA">
      <w:fldChar w:fldCharType="begin"/>
    </w:r>
    <w:r w:rsidRPr="006E4ACA">
      <w:instrText xml:space="preserve"> STYLEREF  Docnumber  </w:instrText>
    </w:r>
    <w:r w:rsidRPr="006E4ACA">
      <w:fldChar w:fldCharType="separate"/>
    </w:r>
    <w:r w:rsidR="00695847">
      <w:rPr>
        <w:noProof/>
      </w:rPr>
      <w:t>SG12-TD161</w:t>
    </w:r>
    <w:r w:rsidRPr="006E4ACA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8855C" w14:textId="77777777" w:rsidR="00DF466B" w:rsidRDefault="00DF466B" w:rsidP="006E1C30">
    <w:pPr>
      <w:tabs>
        <w:tab w:val="left" w:pos="720"/>
      </w:tabs>
      <w:spacing w:before="0" w:after="240"/>
      <w:jc w:val="center"/>
      <w:rPr>
        <w:rFonts w:eastAsia="Malgun Gothic"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9EE94F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8C5A5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90E71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0E8A0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46C58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7C64B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2360DC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042C8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C275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BEF6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345165">
    <w:abstractNumId w:val="9"/>
  </w:num>
  <w:num w:numId="2" w16cid:durableId="1557356769">
    <w:abstractNumId w:val="7"/>
  </w:num>
  <w:num w:numId="3" w16cid:durableId="320815726">
    <w:abstractNumId w:val="6"/>
  </w:num>
  <w:num w:numId="4" w16cid:durableId="967859114">
    <w:abstractNumId w:val="5"/>
  </w:num>
  <w:num w:numId="5" w16cid:durableId="729811987">
    <w:abstractNumId w:val="4"/>
  </w:num>
  <w:num w:numId="6" w16cid:durableId="1842618286">
    <w:abstractNumId w:val="8"/>
  </w:num>
  <w:num w:numId="7" w16cid:durableId="823744014">
    <w:abstractNumId w:val="3"/>
  </w:num>
  <w:num w:numId="8" w16cid:durableId="1613896145">
    <w:abstractNumId w:val="2"/>
  </w:num>
  <w:num w:numId="9" w16cid:durableId="1342048248">
    <w:abstractNumId w:val="1"/>
  </w:num>
  <w:num w:numId="10" w16cid:durableId="163632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doNotDisplayPageBoundaries/>
  <w:proofState w:spelling="clean" w:grammar="clean"/>
  <w:attachedTemplate r:id="rId1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9E"/>
    <w:rsid w:val="00002637"/>
    <w:rsid w:val="00014F69"/>
    <w:rsid w:val="000171DB"/>
    <w:rsid w:val="00023D9A"/>
    <w:rsid w:val="0003582E"/>
    <w:rsid w:val="00043D75"/>
    <w:rsid w:val="00057000"/>
    <w:rsid w:val="000640E0"/>
    <w:rsid w:val="00067086"/>
    <w:rsid w:val="00086D80"/>
    <w:rsid w:val="000966A8"/>
    <w:rsid w:val="000A0A5C"/>
    <w:rsid w:val="000A5CA2"/>
    <w:rsid w:val="000E3C61"/>
    <w:rsid w:val="000E3E55"/>
    <w:rsid w:val="000E6083"/>
    <w:rsid w:val="000E6125"/>
    <w:rsid w:val="00100BAF"/>
    <w:rsid w:val="00113DBE"/>
    <w:rsid w:val="001200A6"/>
    <w:rsid w:val="001251DA"/>
    <w:rsid w:val="00125432"/>
    <w:rsid w:val="00136DDD"/>
    <w:rsid w:val="00137F40"/>
    <w:rsid w:val="00144BDF"/>
    <w:rsid w:val="00155DDC"/>
    <w:rsid w:val="001871EC"/>
    <w:rsid w:val="001A20C3"/>
    <w:rsid w:val="001A670F"/>
    <w:rsid w:val="001B6A45"/>
    <w:rsid w:val="001C055E"/>
    <w:rsid w:val="001C1003"/>
    <w:rsid w:val="001C4B91"/>
    <w:rsid w:val="001C62B8"/>
    <w:rsid w:val="001D033C"/>
    <w:rsid w:val="001D22D8"/>
    <w:rsid w:val="001D4296"/>
    <w:rsid w:val="001E7B0E"/>
    <w:rsid w:val="001F141D"/>
    <w:rsid w:val="00200A06"/>
    <w:rsid w:val="00200A98"/>
    <w:rsid w:val="00201AFA"/>
    <w:rsid w:val="002215C8"/>
    <w:rsid w:val="002229F1"/>
    <w:rsid w:val="00223147"/>
    <w:rsid w:val="00230B96"/>
    <w:rsid w:val="00233F75"/>
    <w:rsid w:val="0025233B"/>
    <w:rsid w:val="002528F9"/>
    <w:rsid w:val="00253DBE"/>
    <w:rsid w:val="00253DC6"/>
    <w:rsid w:val="0025489C"/>
    <w:rsid w:val="002622FA"/>
    <w:rsid w:val="00263518"/>
    <w:rsid w:val="002759E7"/>
    <w:rsid w:val="00277326"/>
    <w:rsid w:val="002A11C4"/>
    <w:rsid w:val="002A399B"/>
    <w:rsid w:val="002C26C0"/>
    <w:rsid w:val="002C2BC5"/>
    <w:rsid w:val="002E0407"/>
    <w:rsid w:val="002E79CB"/>
    <w:rsid w:val="002F0471"/>
    <w:rsid w:val="002F1714"/>
    <w:rsid w:val="002F5CA7"/>
    <w:rsid w:val="002F7F55"/>
    <w:rsid w:val="0030745F"/>
    <w:rsid w:val="00314630"/>
    <w:rsid w:val="0032090A"/>
    <w:rsid w:val="00321CDE"/>
    <w:rsid w:val="00333E15"/>
    <w:rsid w:val="003416D3"/>
    <w:rsid w:val="003571BC"/>
    <w:rsid w:val="0036090C"/>
    <w:rsid w:val="00364979"/>
    <w:rsid w:val="00385B9C"/>
    <w:rsid w:val="00385FB5"/>
    <w:rsid w:val="0038715D"/>
    <w:rsid w:val="00392E84"/>
    <w:rsid w:val="00394DBF"/>
    <w:rsid w:val="003957A6"/>
    <w:rsid w:val="00397713"/>
    <w:rsid w:val="003A43EF"/>
    <w:rsid w:val="003B60A2"/>
    <w:rsid w:val="003C7445"/>
    <w:rsid w:val="003E39A2"/>
    <w:rsid w:val="003E57AB"/>
    <w:rsid w:val="003F2BED"/>
    <w:rsid w:val="00400B49"/>
    <w:rsid w:val="0040415B"/>
    <w:rsid w:val="00404B95"/>
    <w:rsid w:val="004139E4"/>
    <w:rsid w:val="00415999"/>
    <w:rsid w:val="00443878"/>
    <w:rsid w:val="004539A8"/>
    <w:rsid w:val="004646F1"/>
    <w:rsid w:val="004712CA"/>
    <w:rsid w:val="0047422E"/>
    <w:rsid w:val="0049674B"/>
    <w:rsid w:val="004B24F0"/>
    <w:rsid w:val="004C0673"/>
    <w:rsid w:val="004C4E4E"/>
    <w:rsid w:val="004E08F2"/>
    <w:rsid w:val="004E56EB"/>
    <w:rsid w:val="004F3816"/>
    <w:rsid w:val="004F500A"/>
    <w:rsid w:val="005126A0"/>
    <w:rsid w:val="00543D41"/>
    <w:rsid w:val="00545472"/>
    <w:rsid w:val="005571A4"/>
    <w:rsid w:val="005604FC"/>
    <w:rsid w:val="00566EDA"/>
    <w:rsid w:val="0057081A"/>
    <w:rsid w:val="00572654"/>
    <w:rsid w:val="00582C5A"/>
    <w:rsid w:val="005976A1"/>
    <w:rsid w:val="005A34E7"/>
    <w:rsid w:val="005A69A3"/>
    <w:rsid w:val="005B5629"/>
    <w:rsid w:val="005C0300"/>
    <w:rsid w:val="005C27A2"/>
    <w:rsid w:val="005D4FEB"/>
    <w:rsid w:val="005D65ED"/>
    <w:rsid w:val="005E0E6C"/>
    <w:rsid w:val="005F4B6A"/>
    <w:rsid w:val="006010F3"/>
    <w:rsid w:val="00615A0A"/>
    <w:rsid w:val="006333D4"/>
    <w:rsid w:val="00634B3C"/>
    <w:rsid w:val="006369B2"/>
    <w:rsid w:val="0063718D"/>
    <w:rsid w:val="00647525"/>
    <w:rsid w:val="00647A71"/>
    <w:rsid w:val="006530A8"/>
    <w:rsid w:val="006570B0"/>
    <w:rsid w:val="0066022F"/>
    <w:rsid w:val="00681339"/>
    <w:rsid w:val="006823F3"/>
    <w:rsid w:val="0069210B"/>
    <w:rsid w:val="00693139"/>
    <w:rsid w:val="00695847"/>
    <w:rsid w:val="00695DD7"/>
    <w:rsid w:val="006A0F3F"/>
    <w:rsid w:val="006A2A02"/>
    <w:rsid w:val="006A4055"/>
    <w:rsid w:val="006A4109"/>
    <w:rsid w:val="006A7C27"/>
    <w:rsid w:val="006B2FE4"/>
    <w:rsid w:val="006B37B0"/>
    <w:rsid w:val="006B6BA2"/>
    <w:rsid w:val="006C5641"/>
    <w:rsid w:val="006D1089"/>
    <w:rsid w:val="006D1B86"/>
    <w:rsid w:val="006D7355"/>
    <w:rsid w:val="006E4ACA"/>
    <w:rsid w:val="006F0797"/>
    <w:rsid w:val="006F7DEE"/>
    <w:rsid w:val="00715CA6"/>
    <w:rsid w:val="00731135"/>
    <w:rsid w:val="007324AF"/>
    <w:rsid w:val="0073571B"/>
    <w:rsid w:val="007409B4"/>
    <w:rsid w:val="00741974"/>
    <w:rsid w:val="0074522E"/>
    <w:rsid w:val="007454B6"/>
    <w:rsid w:val="0075525E"/>
    <w:rsid w:val="00756D3D"/>
    <w:rsid w:val="007806C2"/>
    <w:rsid w:val="00781FEE"/>
    <w:rsid w:val="007903F8"/>
    <w:rsid w:val="00794F4F"/>
    <w:rsid w:val="007974BE"/>
    <w:rsid w:val="007A0916"/>
    <w:rsid w:val="007A0DFD"/>
    <w:rsid w:val="007C5ED4"/>
    <w:rsid w:val="007C7122"/>
    <w:rsid w:val="007D3F11"/>
    <w:rsid w:val="007E2C69"/>
    <w:rsid w:val="007E53E4"/>
    <w:rsid w:val="007E656A"/>
    <w:rsid w:val="007F3CAA"/>
    <w:rsid w:val="007F664D"/>
    <w:rsid w:val="00801B42"/>
    <w:rsid w:val="008249A7"/>
    <w:rsid w:val="00836D45"/>
    <w:rsid w:val="00837203"/>
    <w:rsid w:val="00842137"/>
    <w:rsid w:val="00851E6C"/>
    <w:rsid w:val="00853F5F"/>
    <w:rsid w:val="00856C7A"/>
    <w:rsid w:val="008623ED"/>
    <w:rsid w:val="00875AA6"/>
    <w:rsid w:val="00880944"/>
    <w:rsid w:val="0089088E"/>
    <w:rsid w:val="00892297"/>
    <w:rsid w:val="008964D6"/>
    <w:rsid w:val="008B5123"/>
    <w:rsid w:val="008C5A9A"/>
    <w:rsid w:val="008D1E1E"/>
    <w:rsid w:val="008E0172"/>
    <w:rsid w:val="00936852"/>
    <w:rsid w:val="0094045D"/>
    <w:rsid w:val="009406B5"/>
    <w:rsid w:val="00946166"/>
    <w:rsid w:val="00966B5C"/>
    <w:rsid w:val="00972CFD"/>
    <w:rsid w:val="00983164"/>
    <w:rsid w:val="00984252"/>
    <w:rsid w:val="0099434B"/>
    <w:rsid w:val="009972EF"/>
    <w:rsid w:val="009B5035"/>
    <w:rsid w:val="009C3160"/>
    <w:rsid w:val="009D399E"/>
    <w:rsid w:val="009D644B"/>
    <w:rsid w:val="009E4B6B"/>
    <w:rsid w:val="009E766E"/>
    <w:rsid w:val="009F1960"/>
    <w:rsid w:val="009F4B1A"/>
    <w:rsid w:val="009F715E"/>
    <w:rsid w:val="009F78FE"/>
    <w:rsid w:val="00A10DBB"/>
    <w:rsid w:val="00A11720"/>
    <w:rsid w:val="00A21247"/>
    <w:rsid w:val="00A311F0"/>
    <w:rsid w:val="00A31D47"/>
    <w:rsid w:val="00A4013E"/>
    <w:rsid w:val="00A4045F"/>
    <w:rsid w:val="00A427CD"/>
    <w:rsid w:val="00A45FEE"/>
    <w:rsid w:val="00A4600B"/>
    <w:rsid w:val="00A50506"/>
    <w:rsid w:val="00A51EF0"/>
    <w:rsid w:val="00A600CD"/>
    <w:rsid w:val="00A67A81"/>
    <w:rsid w:val="00A730A6"/>
    <w:rsid w:val="00A827B0"/>
    <w:rsid w:val="00A96899"/>
    <w:rsid w:val="00A971A0"/>
    <w:rsid w:val="00AA1186"/>
    <w:rsid w:val="00AA1F22"/>
    <w:rsid w:val="00AB37FB"/>
    <w:rsid w:val="00AC3E73"/>
    <w:rsid w:val="00AC63B0"/>
    <w:rsid w:val="00B05821"/>
    <w:rsid w:val="00B100D6"/>
    <w:rsid w:val="00B164C9"/>
    <w:rsid w:val="00B2519B"/>
    <w:rsid w:val="00B26C28"/>
    <w:rsid w:val="00B4174C"/>
    <w:rsid w:val="00B453F5"/>
    <w:rsid w:val="00B5162E"/>
    <w:rsid w:val="00B61624"/>
    <w:rsid w:val="00B66481"/>
    <w:rsid w:val="00B7189C"/>
    <w:rsid w:val="00B718A5"/>
    <w:rsid w:val="00B73010"/>
    <w:rsid w:val="00B86602"/>
    <w:rsid w:val="00BA7411"/>
    <w:rsid w:val="00BA788A"/>
    <w:rsid w:val="00BB4120"/>
    <w:rsid w:val="00BB4983"/>
    <w:rsid w:val="00BB7597"/>
    <w:rsid w:val="00BC5E11"/>
    <w:rsid w:val="00BC62E2"/>
    <w:rsid w:val="00BE4AC3"/>
    <w:rsid w:val="00BE5FB0"/>
    <w:rsid w:val="00C032DD"/>
    <w:rsid w:val="00C04661"/>
    <w:rsid w:val="00C06620"/>
    <w:rsid w:val="00C42125"/>
    <w:rsid w:val="00C47120"/>
    <w:rsid w:val="00C557CE"/>
    <w:rsid w:val="00C62814"/>
    <w:rsid w:val="00C67B25"/>
    <w:rsid w:val="00C748F7"/>
    <w:rsid w:val="00C74937"/>
    <w:rsid w:val="00CB2599"/>
    <w:rsid w:val="00CC386F"/>
    <w:rsid w:val="00CD2139"/>
    <w:rsid w:val="00CE1B9F"/>
    <w:rsid w:val="00CE5986"/>
    <w:rsid w:val="00CF7389"/>
    <w:rsid w:val="00D10A47"/>
    <w:rsid w:val="00D26477"/>
    <w:rsid w:val="00D56CC3"/>
    <w:rsid w:val="00D647EF"/>
    <w:rsid w:val="00D73137"/>
    <w:rsid w:val="00D977A2"/>
    <w:rsid w:val="00DA1D47"/>
    <w:rsid w:val="00DB0706"/>
    <w:rsid w:val="00DC1148"/>
    <w:rsid w:val="00DC6541"/>
    <w:rsid w:val="00DD50DE"/>
    <w:rsid w:val="00DE1204"/>
    <w:rsid w:val="00DE3062"/>
    <w:rsid w:val="00DF466B"/>
    <w:rsid w:val="00E0581D"/>
    <w:rsid w:val="00E1590B"/>
    <w:rsid w:val="00E204DD"/>
    <w:rsid w:val="00E228B7"/>
    <w:rsid w:val="00E236EB"/>
    <w:rsid w:val="00E23F02"/>
    <w:rsid w:val="00E32A3A"/>
    <w:rsid w:val="00E353EC"/>
    <w:rsid w:val="00E51F61"/>
    <w:rsid w:val="00E53C24"/>
    <w:rsid w:val="00E56E77"/>
    <w:rsid w:val="00EA0BE7"/>
    <w:rsid w:val="00EB444D"/>
    <w:rsid w:val="00ED1B45"/>
    <w:rsid w:val="00EE1A06"/>
    <w:rsid w:val="00EE5C0D"/>
    <w:rsid w:val="00EF4792"/>
    <w:rsid w:val="00EF76DC"/>
    <w:rsid w:val="00F018D8"/>
    <w:rsid w:val="00F02294"/>
    <w:rsid w:val="00F30DE7"/>
    <w:rsid w:val="00F35F57"/>
    <w:rsid w:val="00F50467"/>
    <w:rsid w:val="00F562A0"/>
    <w:rsid w:val="00F57FA4"/>
    <w:rsid w:val="00F65492"/>
    <w:rsid w:val="00F76014"/>
    <w:rsid w:val="00F9547A"/>
    <w:rsid w:val="00FA02CB"/>
    <w:rsid w:val="00FA2177"/>
    <w:rsid w:val="00FB0783"/>
    <w:rsid w:val="00FB7A8B"/>
    <w:rsid w:val="00FC2485"/>
    <w:rsid w:val="00FD439E"/>
    <w:rsid w:val="00FD76CB"/>
    <w:rsid w:val="00FE152B"/>
    <w:rsid w:val="00FE239E"/>
    <w:rsid w:val="00FE2528"/>
    <w:rsid w:val="00FE399B"/>
    <w:rsid w:val="00FF1151"/>
    <w:rsid w:val="00FF4546"/>
    <w:rsid w:val="00FF538F"/>
    <w:rsid w:val="2149A48D"/>
    <w:rsid w:val="3439E286"/>
    <w:rsid w:val="51AD9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12DA3"/>
  <w15:chartTrackingRefBased/>
  <w15:docId w15:val="{0FA2AEC0-461D-4965-9E18-236DA493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04661"/>
    <w:pPr>
      <w:spacing w:before="120"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ind w:left="794" w:hanging="794"/>
      <w:textAlignment w:val="baseline"/>
      <w:outlineLvl w:val="0"/>
    </w:pPr>
    <w:rPr>
      <w:rFonts w:eastAsia="Times New Roman"/>
      <w:b/>
      <w:szCs w:val="20"/>
      <w:lang w:eastAsia="en-US"/>
    </w:rPr>
  </w:style>
  <w:style w:type="paragraph" w:styleId="Heading2">
    <w:name w:val="heading 2"/>
    <w:basedOn w:val="Heading1"/>
    <w:next w:val="Normal"/>
    <w:link w:val="Heading2Char"/>
    <w:rsid w:val="005D65ED"/>
    <w:pPr>
      <w:spacing w:before="240"/>
      <w:outlineLvl w:val="1"/>
    </w:pPr>
  </w:style>
  <w:style w:type="paragraph" w:styleId="Heading3">
    <w:name w:val="heading 3"/>
    <w:basedOn w:val="Heading1"/>
    <w:next w:val="Normal"/>
    <w:link w:val="Heading3Char"/>
    <w:rsid w:val="005D65ED"/>
    <w:pPr>
      <w:spacing w:before="160"/>
      <w:outlineLvl w:val="2"/>
    </w:pPr>
  </w:style>
  <w:style w:type="paragraph" w:styleId="Heading4">
    <w:name w:val="heading 4"/>
    <w:basedOn w:val="Heading3"/>
    <w:next w:val="Normal"/>
    <w:link w:val="Heading4Char"/>
    <w:qFormat/>
    <w:rsid w:val="005D65ED"/>
    <w:pPr>
      <w:tabs>
        <w:tab w:val="clear" w:pos="794"/>
        <w:tab w:val="left" w:pos="1021"/>
      </w:tabs>
      <w:ind w:left="1021" w:hanging="1021"/>
      <w:outlineLvl w:val="3"/>
    </w:pPr>
  </w:style>
  <w:style w:type="paragraph" w:styleId="Heading5">
    <w:name w:val="heading 5"/>
    <w:basedOn w:val="Heading4"/>
    <w:next w:val="Normal"/>
    <w:link w:val="Heading5Char"/>
    <w:qFormat/>
    <w:rsid w:val="005D65ED"/>
    <w:pPr>
      <w:outlineLvl w:val="4"/>
    </w:pPr>
  </w:style>
  <w:style w:type="paragraph" w:styleId="Heading6">
    <w:name w:val="heading 6"/>
    <w:basedOn w:val="Heading4"/>
    <w:next w:val="Normal"/>
    <w:link w:val="Heading6Char"/>
    <w:rsid w:val="005D65ED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Heading7">
    <w:name w:val="heading 7"/>
    <w:basedOn w:val="Heading6"/>
    <w:next w:val="Normal"/>
    <w:link w:val="Heading7Char"/>
    <w:rsid w:val="005D65ED"/>
    <w:pPr>
      <w:outlineLvl w:val="6"/>
    </w:pPr>
  </w:style>
  <w:style w:type="paragraph" w:styleId="Heading8">
    <w:name w:val="heading 8"/>
    <w:basedOn w:val="Heading6"/>
    <w:next w:val="Normal"/>
    <w:link w:val="Heading8Char"/>
    <w:rsid w:val="005D65ED"/>
    <w:pPr>
      <w:outlineLvl w:val="7"/>
    </w:pPr>
  </w:style>
  <w:style w:type="paragraph" w:styleId="Heading9">
    <w:name w:val="heading 9"/>
    <w:basedOn w:val="Heading6"/>
    <w:next w:val="Normal"/>
    <w:link w:val="Heading9Char"/>
    <w:rsid w:val="005D65ED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65ED"/>
    <w:rPr>
      <w:rFonts w:ascii="Times New Roman" w:hAnsi="Times New Roman"/>
      <w:color w:val="808080"/>
    </w:rPr>
  </w:style>
  <w:style w:type="paragraph" w:customStyle="1" w:styleId="Docnumber">
    <w:name w:val="Docnumber"/>
    <w:basedOn w:val="Normal"/>
    <w:link w:val="DocnumberChar"/>
    <w:qFormat/>
    <w:rsid w:val="005D65E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5D65ED"/>
    <w:rPr>
      <w:rFonts w:ascii="Times New Roman" w:eastAsia="SimSun" w:hAnsi="Times New Roman" w:cs="Times New Roman"/>
      <w:b/>
      <w:sz w:val="32"/>
      <w:szCs w:val="20"/>
      <w:lang w:val="en-GB" w:eastAsia="en-US"/>
    </w:rPr>
  </w:style>
  <w:style w:type="paragraph" w:customStyle="1" w:styleId="AnnexNotitle">
    <w:name w:val="Annex_No &amp; title"/>
    <w:basedOn w:val="Normal"/>
    <w:next w:val="Normal"/>
    <w:rsid w:val="001D033C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1D033C"/>
  </w:style>
  <w:style w:type="paragraph" w:customStyle="1" w:styleId="CorrectionSeparatorBegin">
    <w:name w:val="Correction Separator Begin"/>
    <w:basedOn w:val="Normal"/>
    <w:rsid w:val="001D033C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1D033C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1D033C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1D033C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paragraph" w:customStyle="1" w:styleId="Formal">
    <w:name w:val="Formal"/>
    <w:basedOn w:val="Normal"/>
    <w:rsid w:val="001D033C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Headingb">
    <w:name w:val="Heading_b"/>
    <w:basedOn w:val="Normal"/>
    <w:next w:val="Normal"/>
    <w:qFormat/>
    <w:rsid w:val="001D033C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b/>
      <w:szCs w:val="20"/>
    </w:rPr>
  </w:style>
  <w:style w:type="paragraph" w:customStyle="1" w:styleId="Headingi">
    <w:name w:val="Heading_i"/>
    <w:basedOn w:val="Normal"/>
    <w:next w:val="Normal"/>
    <w:rsid w:val="001D033C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i/>
      <w:szCs w:val="20"/>
    </w:rPr>
  </w:style>
  <w:style w:type="paragraph" w:customStyle="1" w:styleId="Headingib">
    <w:name w:val="Heading_ib"/>
    <w:basedOn w:val="Headingi"/>
    <w:next w:val="Normal"/>
    <w:qFormat/>
    <w:rsid w:val="001D033C"/>
    <w:rPr>
      <w:b/>
      <w:bCs/>
    </w:rPr>
  </w:style>
  <w:style w:type="paragraph" w:customStyle="1" w:styleId="Normalbeforetable">
    <w:name w:val="Normal before table"/>
    <w:basedOn w:val="Normal"/>
    <w:rsid w:val="001D033C"/>
    <w:pPr>
      <w:keepNext/>
      <w:spacing w:after="120"/>
    </w:pPr>
    <w:rPr>
      <w:rFonts w:eastAsia="????"/>
      <w:lang w:eastAsia="en-US"/>
    </w:rPr>
  </w:style>
  <w:style w:type="paragraph" w:customStyle="1" w:styleId="RecNo">
    <w:name w:val="Rec_No"/>
    <w:basedOn w:val="Normal"/>
    <w:next w:val="Normal"/>
    <w:rsid w:val="001D033C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Normal"/>
    <w:next w:val="Normal"/>
    <w:rsid w:val="001D033C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Normal"/>
    <w:rsid w:val="001D033C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head">
    <w:name w:val="Table_head"/>
    <w:basedOn w:val="Normal"/>
    <w:next w:val="Normal"/>
    <w:rsid w:val="001D033C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1D033C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1D033C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customStyle="1" w:styleId="Tabletext">
    <w:name w:val="Table_text"/>
    <w:basedOn w:val="Normal"/>
    <w:rsid w:val="001D033C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styleId="TableofFigures">
    <w:name w:val="table of figures"/>
    <w:basedOn w:val="Normal"/>
    <w:next w:val="Normal"/>
    <w:uiPriority w:val="99"/>
    <w:rsid w:val="001D033C"/>
    <w:pPr>
      <w:tabs>
        <w:tab w:val="right" w:leader="dot" w:pos="9639"/>
      </w:tabs>
    </w:pPr>
    <w:rPr>
      <w:rFonts w:eastAsia="MS Mincho"/>
    </w:rPr>
  </w:style>
  <w:style w:type="paragraph" w:styleId="TOC1">
    <w:name w:val="toc 1"/>
    <w:basedOn w:val="Normal"/>
    <w:uiPriority w:val="39"/>
    <w:rsid w:val="001D033C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1D033C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1D033C"/>
    <w:pPr>
      <w:ind w:left="2269"/>
    </w:pPr>
  </w:style>
  <w:style w:type="character" w:styleId="Hyperlink">
    <w:name w:val="Hyperlink"/>
    <w:basedOn w:val="DefaultParagraphFont"/>
    <w:rsid w:val="001D033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8Char">
    <w:name w:val="Heading 8 Char"/>
    <w:basedOn w:val="DefaultParagraphFont"/>
    <w:link w:val="Heading8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Heading9Char">
    <w:name w:val="Heading 9 Char"/>
    <w:basedOn w:val="DefaultParagraphFont"/>
    <w:link w:val="Heading9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5D65ED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rsid w:val="001D033C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D033C"/>
    <w:rPr>
      <w:rFonts w:ascii="Times New Roman" w:eastAsia="Times New Roman" w:hAnsi="Times New Roman" w:cs="Times New Roman"/>
      <w:sz w:val="18"/>
      <w:szCs w:val="20"/>
      <w:lang w:val="en-GB" w:eastAsia="en-US"/>
    </w:rPr>
  </w:style>
  <w:style w:type="paragraph" w:styleId="Footer">
    <w:name w:val="footer"/>
    <w:basedOn w:val="Normal"/>
    <w:link w:val="FooterChar"/>
    <w:unhideWhenUsed/>
    <w:rsid w:val="005D65ED"/>
    <w:pPr>
      <w:tabs>
        <w:tab w:val="center" w:pos="4680"/>
        <w:tab w:val="right" w:pos="9360"/>
      </w:tabs>
      <w:spacing w:before="0"/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5D65ED"/>
    <w:rPr>
      <w:rFonts w:ascii="Times New Roman" w:hAnsi="Times New Roman" w:cs="Times New Roman"/>
      <w:sz w:val="20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5D65ED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5D65E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ED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GB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C27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C27"/>
    <w:rPr>
      <w:rFonts w:ascii="Segoe UI" w:hAnsi="Segoe UI" w:cs="Segoe UI"/>
      <w:sz w:val="18"/>
      <w:szCs w:val="18"/>
      <w:lang w:val="en-GB" w:eastAsia="ja-JP"/>
    </w:rPr>
  </w:style>
  <w:style w:type="paragraph" w:customStyle="1" w:styleId="enumlev1">
    <w:name w:val="enumlev1"/>
    <w:basedOn w:val="Normal"/>
    <w:rsid w:val="005D65E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Times New Roman"/>
      <w:szCs w:val="20"/>
      <w:lang w:eastAsia="en-US"/>
    </w:rPr>
  </w:style>
  <w:style w:type="paragraph" w:customStyle="1" w:styleId="enumlev2">
    <w:name w:val="enumlev2"/>
    <w:basedOn w:val="enumlev1"/>
    <w:rsid w:val="005D65ED"/>
    <w:pPr>
      <w:ind w:left="1191" w:hanging="397"/>
    </w:pPr>
  </w:style>
  <w:style w:type="paragraph" w:customStyle="1" w:styleId="enumlev3">
    <w:name w:val="enumlev3"/>
    <w:basedOn w:val="enumlev2"/>
    <w:rsid w:val="005D65ED"/>
    <w:pPr>
      <w:ind w:left="1588"/>
    </w:pPr>
  </w:style>
  <w:style w:type="paragraph" w:styleId="Revision">
    <w:name w:val="Revision"/>
    <w:hidden/>
    <w:uiPriority w:val="99"/>
    <w:semiHidden/>
    <w:rsid w:val="00AB37FB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customStyle="1" w:styleId="VenueDate">
    <w:name w:val="VenueDate"/>
    <w:basedOn w:val="Normal"/>
    <w:rsid w:val="006B6BA2"/>
    <w:pPr>
      <w:jc w:val="right"/>
    </w:pPr>
  </w:style>
  <w:style w:type="character" w:styleId="CommentReference">
    <w:name w:val="annotation reference"/>
    <w:basedOn w:val="DefaultParagraphFont"/>
    <w:uiPriority w:val="99"/>
    <w:semiHidden/>
    <w:unhideWhenUsed/>
    <w:rsid w:val="00DE12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2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204"/>
    <w:rPr>
      <w:rFonts w:ascii="Times New Roman" w:hAnsi="Times New Roman" w:cs="Times New Roman"/>
      <w:sz w:val="20"/>
      <w:szCs w:val="20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2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204"/>
    <w:rPr>
      <w:rFonts w:ascii="Times New Roman" w:hAnsi="Times New Roman" w:cs="Times New Roman"/>
      <w:b/>
      <w:bCs/>
      <w:sz w:val="20"/>
      <w:szCs w:val="20"/>
      <w:lang w:val="en-GB" w:eastAsia="ja-JP"/>
    </w:rPr>
  </w:style>
  <w:style w:type="character" w:styleId="UnresolvedMention">
    <w:name w:val="Unresolved Mention"/>
    <w:basedOn w:val="DefaultParagraphFont"/>
    <w:uiPriority w:val="99"/>
    <w:unhideWhenUsed/>
    <w:rsid w:val="002528F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2528F9"/>
    <w:rPr>
      <w:color w:val="2B579A"/>
      <w:shd w:val="clear" w:color="auto" w:fill="E1DFDD"/>
    </w:rPr>
  </w:style>
  <w:style w:type="character" w:customStyle="1" w:styleId="ReftextArial9pt">
    <w:name w:val="Ref_text Arial 9 pt"/>
    <w:rsid w:val="001D033C"/>
    <w:rPr>
      <w:rFonts w:ascii="Arial" w:hAnsi="Arial" w:cs="Arial"/>
      <w:sz w:val="18"/>
      <w:szCs w:val="18"/>
    </w:rPr>
  </w:style>
  <w:style w:type="paragraph" w:customStyle="1" w:styleId="Title4">
    <w:name w:val="Title 4"/>
    <w:basedOn w:val="Normal"/>
    <w:next w:val="Heading1"/>
    <w:rsid w:val="001D033C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Note">
    <w:name w:val="Note"/>
    <w:basedOn w:val="Normal"/>
    <w:rsid w:val="001D033C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033C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033C"/>
    <w:rPr>
      <w:rFonts w:ascii="Times New Roman" w:hAnsi="Times New Roman" w:cs="Times New Roman"/>
      <w:sz w:val="20"/>
      <w:szCs w:val="20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1D033C"/>
    <w:rPr>
      <w:vertAlign w:val="superscript"/>
    </w:rPr>
  </w:style>
  <w:style w:type="paragraph" w:styleId="Bibliography">
    <w:name w:val="Bibliography"/>
    <w:basedOn w:val="Normal"/>
    <w:next w:val="Normal"/>
    <w:uiPriority w:val="37"/>
    <w:semiHidden/>
    <w:unhideWhenUsed/>
    <w:rsid w:val="001D033C"/>
  </w:style>
  <w:style w:type="paragraph" w:styleId="BlockText">
    <w:name w:val="Block Text"/>
    <w:basedOn w:val="Normal"/>
    <w:uiPriority w:val="99"/>
    <w:semiHidden/>
    <w:unhideWhenUsed/>
    <w:rsid w:val="001D033C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D03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033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033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033C"/>
    <w:rPr>
      <w:rFonts w:ascii="Times New Roman" w:hAnsi="Times New Roman" w:cs="Times New Roman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D033C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D033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D033C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D033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033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033C"/>
    <w:rPr>
      <w:rFonts w:ascii="Times New Roman" w:hAnsi="Times New Roman" w:cs="Times New Roman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1D033C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1D033C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D033C"/>
  </w:style>
  <w:style w:type="character" w:customStyle="1" w:styleId="DateChar">
    <w:name w:val="Date Char"/>
    <w:basedOn w:val="DefaultParagraphFont"/>
    <w:link w:val="Date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033C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033C"/>
    <w:rPr>
      <w:rFonts w:ascii="Segoe UI" w:hAnsi="Segoe UI" w:cs="Segoe UI"/>
      <w:sz w:val="16"/>
      <w:szCs w:val="16"/>
      <w:lang w:val="en-GB" w:eastAsia="ja-JP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1D033C"/>
    <w:pPr>
      <w:spacing w:before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character" w:styleId="EndnoteReference">
    <w:name w:val="endnote reference"/>
    <w:basedOn w:val="DefaultParagraphFont"/>
    <w:uiPriority w:val="99"/>
    <w:semiHidden/>
    <w:unhideWhenUsed/>
    <w:rsid w:val="001D033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033C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033C"/>
    <w:rPr>
      <w:rFonts w:ascii="Times New Roman" w:hAnsi="Times New Roman" w:cs="Times New Roman"/>
      <w:sz w:val="20"/>
      <w:szCs w:val="20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1D033C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1D033C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D033C"/>
    <w:rPr>
      <w:color w:val="954F72" w:themeColor="followedHyperlink"/>
      <w:u w:val="single"/>
    </w:rPr>
  </w:style>
  <w:style w:type="character" w:styleId="Hashtag">
    <w:name w:val="Hashtag"/>
    <w:basedOn w:val="DefaultParagraphFont"/>
    <w:uiPriority w:val="99"/>
    <w:semiHidden/>
    <w:unhideWhenUsed/>
    <w:rsid w:val="001D033C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1D033C"/>
  </w:style>
  <w:style w:type="paragraph" w:styleId="HTMLAddress">
    <w:name w:val="HTML Address"/>
    <w:basedOn w:val="Normal"/>
    <w:link w:val="HTMLAddressChar"/>
    <w:uiPriority w:val="99"/>
    <w:semiHidden/>
    <w:unhideWhenUsed/>
    <w:rsid w:val="001D033C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D033C"/>
    <w:rPr>
      <w:rFonts w:ascii="Times New Roman" w:hAnsi="Times New Roman" w:cs="Times New Roman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1D033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033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D033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D033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33C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33C"/>
    <w:rPr>
      <w:rFonts w:ascii="Consolas" w:hAnsi="Consolas" w:cs="Times New Roman"/>
      <w:sz w:val="20"/>
      <w:szCs w:val="20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1D033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D033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D033C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D033C"/>
    <w:pPr>
      <w:spacing w:before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D033C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D033C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D033C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D033C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D033C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D033C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D033C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D033C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D033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1D033C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1D033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3C"/>
    <w:rPr>
      <w:rFonts w:ascii="Times New Roman" w:hAnsi="Times New Roman" w:cs="Times New Roman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1D033C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1D033C"/>
  </w:style>
  <w:style w:type="paragraph" w:styleId="List">
    <w:name w:val="List"/>
    <w:basedOn w:val="Normal"/>
    <w:uiPriority w:val="99"/>
    <w:semiHidden/>
    <w:unhideWhenUsed/>
    <w:rsid w:val="001D033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D033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D033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D033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D033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D033C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D033C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D033C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D033C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D033C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D033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D033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D033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D033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D033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D033C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D033C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D033C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D033C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D033C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rsid w:val="001D033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1D033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40" w:lineRule="auto"/>
    </w:pPr>
    <w:rPr>
      <w:rFonts w:ascii="Consolas" w:hAnsi="Consolas" w:cs="Times New Roman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033C"/>
    <w:rPr>
      <w:rFonts w:ascii="Consolas" w:hAnsi="Consolas" w:cs="Times New Roman"/>
      <w:sz w:val="20"/>
      <w:szCs w:val="20"/>
      <w:lang w:val="en-GB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D033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D033C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1D033C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1D033C"/>
  </w:style>
  <w:style w:type="paragraph" w:styleId="NormalIndent">
    <w:name w:val="Normal Indent"/>
    <w:basedOn w:val="Normal"/>
    <w:uiPriority w:val="99"/>
    <w:semiHidden/>
    <w:unhideWhenUsed/>
    <w:rsid w:val="001D033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D033C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1D033C"/>
  </w:style>
  <w:style w:type="paragraph" w:styleId="PlainText">
    <w:name w:val="Plain Text"/>
    <w:basedOn w:val="Normal"/>
    <w:link w:val="PlainTextChar"/>
    <w:uiPriority w:val="99"/>
    <w:semiHidden/>
    <w:unhideWhenUsed/>
    <w:rsid w:val="001D033C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033C"/>
    <w:rPr>
      <w:rFonts w:ascii="Consolas" w:hAnsi="Consolas" w:cs="Times New Roman"/>
      <w:sz w:val="21"/>
      <w:szCs w:val="21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D033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D033C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D033C"/>
    <w:rPr>
      <w:rFonts w:ascii="Times New Roman" w:hAnsi="Times New Roman" w:cs="Times New Roman"/>
      <w:sz w:val="24"/>
      <w:szCs w:val="24"/>
      <w:lang w:val="en-GB" w:eastAsia="ja-JP"/>
    </w:rPr>
  </w:style>
  <w:style w:type="character" w:styleId="SmartHyperlink">
    <w:name w:val="Smart Hyperlink"/>
    <w:basedOn w:val="DefaultParagraphFont"/>
    <w:uiPriority w:val="99"/>
    <w:semiHidden/>
    <w:unhideWhenUsed/>
    <w:rsid w:val="001D033C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1D033C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rsid w:val="001D033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1D033C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D033C"/>
    <w:rPr>
      <w:color w:val="5A5A5A" w:themeColor="text1" w:themeTint="A5"/>
      <w:spacing w:val="15"/>
      <w:lang w:val="en-GB" w:eastAsia="ja-JP"/>
    </w:rPr>
  </w:style>
  <w:style w:type="character" w:styleId="SubtleEmphasis">
    <w:name w:val="Subtle Emphasis"/>
    <w:basedOn w:val="DefaultParagraphFont"/>
    <w:uiPriority w:val="19"/>
    <w:rsid w:val="001D033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1D033C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D033C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1D033C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3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1D033C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D033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D033C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D033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D033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D033C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D033C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1D033C"/>
    <w:pPr>
      <w:tabs>
        <w:tab w:val="clear" w:pos="794"/>
        <w:tab w:val="clear" w:pos="1191"/>
        <w:tab w:val="clear" w:pos="1588"/>
        <w:tab w:val="clear" w:pos="1985"/>
      </w:tabs>
      <w:overflowPunct/>
      <w:autoSpaceDE/>
      <w:autoSpaceDN/>
      <w:adjustRightInd/>
      <w:spacing w:before="240"/>
      <w:ind w:left="0" w:firstLine="0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ja-JP"/>
    </w:rPr>
  </w:style>
  <w:style w:type="paragraph" w:customStyle="1" w:styleId="TSBHeaderRight14">
    <w:name w:val="TSBHeaderRight14"/>
    <w:basedOn w:val="Normal"/>
    <w:rsid w:val="00397713"/>
    <w:pPr>
      <w:jc w:val="right"/>
    </w:pPr>
    <w:rPr>
      <w:b/>
      <w:bCs/>
      <w:sz w:val="28"/>
      <w:szCs w:val="28"/>
    </w:rPr>
  </w:style>
  <w:style w:type="paragraph" w:customStyle="1" w:styleId="TSBHeaderQuestion">
    <w:name w:val="TSBHeaderQuestion"/>
    <w:basedOn w:val="Normal"/>
    <w:rsid w:val="00397713"/>
  </w:style>
  <w:style w:type="paragraph" w:customStyle="1" w:styleId="TSBHeaderSource">
    <w:name w:val="TSBHeaderSource"/>
    <w:basedOn w:val="Normal"/>
    <w:rsid w:val="00397713"/>
  </w:style>
  <w:style w:type="paragraph" w:customStyle="1" w:styleId="TSBHeaderTitle">
    <w:name w:val="TSBHeaderTitle"/>
    <w:basedOn w:val="Normal"/>
    <w:rsid w:val="00397713"/>
  </w:style>
  <w:style w:type="paragraph" w:customStyle="1" w:styleId="TSBHeaderSummary">
    <w:name w:val="TSBHeaderSummary"/>
    <w:basedOn w:val="Normal"/>
    <w:rsid w:val="00397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7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tu.int/net4/events/Meetings/TodayT" TargetMode="External"/><Relationship Id="rId18" Type="http://schemas.openxmlformats.org/officeDocument/2006/relationships/image" Target="media/image2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martin.adolph@itu.int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cid:image001.jpg@01D2C7DB.3546BFC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itu.int/myworkspace/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pos\AppData\Roaming\Microsoft\Templates\ITU-T%20SG\Basic_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1238c2fb-f919-419c-a17c-617fee3c8b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1769929400247A482A6B8D8C3D7A8" ma:contentTypeVersion="13" ma:contentTypeDescription="Create a new document." ma:contentTypeScope="" ma:versionID="e830e95c80d01d3c77f9c8d76986a6e8">
  <xsd:schema xmlns:xsd="http://www.w3.org/2001/XMLSchema" xmlns:xs="http://www.w3.org/2001/XMLSchema" xmlns:p="http://schemas.microsoft.com/office/2006/metadata/properties" xmlns:ns2="1238c2fb-f919-419c-a17c-617fee3c8b80" xmlns:ns3="fb0eb7e9-6560-4c49-b26e-dd8179726d23" targetNamespace="http://schemas.microsoft.com/office/2006/metadata/properties" ma:root="true" ma:fieldsID="80e8854e3f0d6c79f468e007b42a6179" ns2:_="" ns3:_="">
    <xsd:import namespace="1238c2fb-f919-419c-a17c-617fee3c8b80"/>
    <xsd:import namespace="fb0eb7e9-6560-4c49-b26e-dd8179726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8c2fb-f919-419c-a17c-617fee3c8b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Comment" ma:index="20" nillable="true" ma:displayName="Comment" ma:description="A comment on the item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eb7e9-6560-4c49-b26e-dd8179726d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56D120-7A8D-4235-A055-A06BCD8FBB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8523CC-DEB2-463D-9A27-DF0B8D2CAEC3}">
  <ds:schemaRefs>
    <ds:schemaRef ds:uri="http://schemas.microsoft.com/office/2006/metadata/properties"/>
    <ds:schemaRef ds:uri="http://schemas.microsoft.com/office/infopath/2007/PartnerControls"/>
    <ds:schemaRef ds:uri="1238c2fb-f919-419c-a17c-617fee3c8b80"/>
  </ds:schemaRefs>
</ds:datastoreItem>
</file>

<file path=customXml/itemProps3.xml><?xml version="1.0" encoding="utf-8"?>
<ds:datastoreItem xmlns:ds="http://schemas.openxmlformats.org/officeDocument/2006/customXml" ds:itemID="{EFBBA7A6-AE2F-44D1-85FE-811BBDB2A7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8c2fb-f919-419c-a17c-617fee3c8b80"/>
    <ds:schemaRef ds:uri="fb0eb7e9-6560-4c49-b26e-dd8179726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751D69-C054-4D4D-81C3-C6AE3340C6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C:\Users\campos\AppData\Roaming\Microsoft\Templates\ITU-T SG\Basic_Document.dotx</Template>
  <TotalTime>0</TotalTime>
  <Pages>3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time plan</vt:lpstr>
    </vt:vector>
  </TitlesOfParts>
  <Manager>ITU-T</Manager>
  <Company>International Telecommunication Union (ITU)</Company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time plan</dc:title>
  <dc:subject/>
  <dc:creator>TSB</dc:creator>
  <cp:keywords/>
  <dc:description>SG12-TD161  For: Geneva, 18-26 January 2023_x000d_Document date: _x000d_Saved by ITU51014243 at 19:27:27 on 21/12/2022</dc:description>
  <cp:lastModifiedBy>Microsoft Office User</cp:lastModifiedBy>
  <cp:revision>2</cp:revision>
  <cp:lastPrinted>2016-12-23T12:52:00Z</cp:lastPrinted>
  <dcterms:created xsi:type="dcterms:W3CDTF">2023-01-13T00:19:00Z</dcterms:created>
  <dcterms:modified xsi:type="dcterms:W3CDTF">2023-01-13T00:19:00Z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0x010100DD41769929400247A482A6B8D8C3D7A8</vt:lpwstr>
  </property>
  <property fmtid="{D5CDD505-2E9C-101B-9397-08002B2CF9AE}" pid="3" name="Docnum">
    <vt:lpwstr>SG12-TD161</vt:lpwstr>
  </property>
  <property fmtid="{D5CDD505-2E9C-101B-9397-08002B2CF9AE}" pid="4" name="Docdate">
    <vt:lpwstr/>
  </property>
  <property fmtid="{D5CDD505-2E9C-101B-9397-08002B2CF9AE}" pid="5" name="Docorlang">
    <vt:lpwstr/>
  </property>
  <property fmtid="{D5CDD505-2E9C-101B-9397-08002B2CF9AE}" pid="6" name="Docbluepink">
    <vt:lpwstr>All/12</vt:lpwstr>
  </property>
  <property fmtid="{D5CDD505-2E9C-101B-9397-08002B2CF9AE}" pid="7" name="Docdest">
    <vt:lpwstr>Geneva, 18-26 January 2023</vt:lpwstr>
  </property>
  <property fmtid="{D5CDD505-2E9C-101B-9397-08002B2CF9AE}" pid="8" name="Docauthor">
    <vt:lpwstr>TSB</vt:lpwstr>
  </property>
</Properties>
</file>